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2CD9FC" w14:textId="7C870105" w:rsidR="00D37FE5" w:rsidRDefault="00D37FE5" w:rsidP="00D37FE5">
      <w:pPr>
        <w:pStyle w:val="Heading1"/>
      </w:pPr>
      <w:r w:rsidRPr="008A3B49">
        <w:rPr>
          <w:color w:val="auto"/>
          <w:sz w:val="52"/>
          <w:szCs w:val="52"/>
        </w:rPr>
        <w:t>Sprint Backlog:</w:t>
      </w:r>
    </w:p>
    <w:tbl>
      <w:tblPr>
        <w:tblStyle w:val="GridTable4-Accent5"/>
        <w:tblW w:w="6947" w:type="dxa"/>
        <w:tblInd w:w="1327" w:type="dxa"/>
        <w:tblLayout w:type="fixed"/>
        <w:tblLook w:val="04A0" w:firstRow="1" w:lastRow="0" w:firstColumn="1" w:lastColumn="0" w:noHBand="0" w:noVBand="1"/>
      </w:tblPr>
      <w:tblGrid>
        <w:gridCol w:w="1277"/>
        <w:gridCol w:w="3969"/>
        <w:gridCol w:w="1701"/>
      </w:tblGrid>
      <w:tr w:rsidR="00B72726" w:rsidRPr="00121CFF" w14:paraId="7FC5539B" w14:textId="77777777" w:rsidTr="003B0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1F2FBFE8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Req-Id</w:t>
            </w:r>
          </w:p>
        </w:tc>
        <w:tc>
          <w:tcPr>
            <w:tcW w:w="3969" w:type="dxa"/>
            <w:noWrap/>
            <w:hideMark/>
          </w:tcPr>
          <w:p w14:paraId="05E1EC4B" w14:textId="77777777" w:rsidR="00B72726" w:rsidRPr="00A623D3" w:rsidRDefault="00B72726" w:rsidP="003B03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Title</w:t>
            </w:r>
          </w:p>
        </w:tc>
        <w:tc>
          <w:tcPr>
            <w:tcW w:w="1701" w:type="dxa"/>
            <w:noWrap/>
            <w:hideMark/>
          </w:tcPr>
          <w:p w14:paraId="4732B7E3" w14:textId="77777777" w:rsidR="00B72726" w:rsidRPr="00121CFF" w:rsidRDefault="00B72726" w:rsidP="003B03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Type</w:t>
            </w:r>
          </w:p>
        </w:tc>
      </w:tr>
      <w:tr w:rsidR="00B72726" w:rsidRPr="00121CFF" w14:paraId="5CED7D1D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502560D6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Req-01</w:t>
            </w:r>
          </w:p>
        </w:tc>
        <w:tc>
          <w:tcPr>
            <w:tcW w:w="3969" w:type="dxa"/>
            <w:noWrap/>
            <w:hideMark/>
          </w:tcPr>
          <w:p w14:paraId="4500D193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store owner to add products</w:t>
            </w:r>
          </w:p>
        </w:tc>
        <w:tc>
          <w:tcPr>
            <w:tcW w:w="1701" w:type="dxa"/>
            <w:noWrap/>
            <w:hideMark/>
          </w:tcPr>
          <w:p w14:paraId="4B74DA74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05350628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1DE5ADBC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Req-02</w:t>
            </w:r>
          </w:p>
        </w:tc>
        <w:tc>
          <w:tcPr>
            <w:tcW w:w="3969" w:type="dxa"/>
            <w:noWrap/>
            <w:hideMark/>
          </w:tcPr>
          <w:p w14:paraId="0F46C3DE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store owner to edit products info</w:t>
            </w:r>
          </w:p>
        </w:tc>
        <w:tc>
          <w:tcPr>
            <w:tcW w:w="1701" w:type="dxa"/>
            <w:noWrap/>
            <w:hideMark/>
          </w:tcPr>
          <w:p w14:paraId="28D4C277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0EB90A98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5E39E57A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Req-03</w:t>
            </w:r>
          </w:p>
        </w:tc>
        <w:tc>
          <w:tcPr>
            <w:tcW w:w="3969" w:type="dxa"/>
            <w:noWrap/>
          </w:tcPr>
          <w:p w14:paraId="6E2554F5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store owner to remove products</w:t>
            </w:r>
          </w:p>
        </w:tc>
        <w:tc>
          <w:tcPr>
            <w:tcW w:w="1701" w:type="dxa"/>
            <w:noWrap/>
          </w:tcPr>
          <w:p w14:paraId="29391A77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388D0991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6BD82802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Req-04</w:t>
            </w:r>
          </w:p>
        </w:tc>
        <w:tc>
          <w:tcPr>
            <w:tcW w:w="3969" w:type="dxa"/>
            <w:noWrap/>
          </w:tcPr>
          <w:p w14:paraId="5E83B6CE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store owner to view products</w:t>
            </w:r>
          </w:p>
        </w:tc>
        <w:tc>
          <w:tcPr>
            <w:tcW w:w="1701" w:type="dxa"/>
            <w:noWrap/>
          </w:tcPr>
          <w:p w14:paraId="7E08F431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4D2AB84D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15B4CCA1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Req-05</w:t>
            </w:r>
          </w:p>
        </w:tc>
        <w:tc>
          <w:tcPr>
            <w:tcW w:w="3969" w:type="dxa"/>
            <w:noWrap/>
            <w:hideMark/>
          </w:tcPr>
          <w:p w14:paraId="541B04DE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store owner to view information about a specific product</w:t>
            </w:r>
          </w:p>
        </w:tc>
        <w:tc>
          <w:tcPr>
            <w:tcW w:w="1701" w:type="dxa"/>
            <w:noWrap/>
            <w:hideMark/>
          </w:tcPr>
          <w:p w14:paraId="2B96A452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68635246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7AED4BFE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Req-06</w:t>
            </w:r>
          </w:p>
        </w:tc>
        <w:tc>
          <w:tcPr>
            <w:tcW w:w="3969" w:type="dxa"/>
            <w:noWrap/>
            <w:hideMark/>
          </w:tcPr>
          <w:p w14:paraId="7C89504C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shall allow store owner to search about product by name</w:t>
            </w:r>
          </w:p>
        </w:tc>
        <w:tc>
          <w:tcPr>
            <w:tcW w:w="1701" w:type="dxa"/>
            <w:noWrap/>
            <w:hideMark/>
          </w:tcPr>
          <w:p w14:paraId="3ADA6BB8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49828A0A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45583EDE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Req-07</w:t>
            </w:r>
          </w:p>
        </w:tc>
        <w:tc>
          <w:tcPr>
            <w:tcW w:w="3969" w:type="dxa"/>
            <w:noWrap/>
            <w:hideMark/>
          </w:tcPr>
          <w:p w14:paraId="657092A7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 xml:space="preserve">The system shall allow store owner to filter products by category, price, name </w:t>
            </w:r>
          </w:p>
        </w:tc>
        <w:tc>
          <w:tcPr>
            <w:tcW w:w="1701" w:type="dxa"/>
            <w:noWrap/>
            <w:hideMark/>
          </w:tcPr>
          <w:p w14:paraId="2AB6FFDD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3D1F03B1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2FF689C9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Req-08</w:t>
            </w:r>
          </w:p>
        </w:tc>
        <w:tc>
          <w:tcPr>
            <w:tcW w:w="3969" w:type="dxa"/>
            <w:noWrap/>
            <w:hideMark/>
          </w:tcPr>
          <w:p w14:paraId="2010A9EE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 xml:space="preserve">The system shall allow store owner to filter categories by name </w:t>
            </w:r>
          </w:p>
        </w:tc>
        <w:tc>
          <w:tcPr>
            <w:tcW w:w="1701" w:type="dxa"/>
            <w:noWrap/>
            <w:hideMark/>
          </w:tcPr>
          <w:p w14:paraId="3A53D4FF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7774A9A4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69DD7AF5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lastRenderedPageBreak/>
              <w:t>Req-09</w:t>
            </w:r>
          </w:p>
        </w:tc>
        <w:tc>
          <w:tcPr>
            <w:tcW w:w="3969" w:type="dxa"/>
            <w:noWrap/>
            <w:hideMark/>
          </w:tcPr>
          <w:p w14:paraId="70C30B27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shall support pagination system</w:t>
            </w:r>
          </w:p>
        </w:tc>
        <w:tc>
          <w:tcPr>
            <w:tcW w:w="1701" w:type="dxa"/>
            <w:noWrap/>
            <w:hideMark/>
          </w:tcPr>
          <w:p w14:paraId="058FC491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078B5639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519CF6E8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Req-10</w:t>
            </w:r>
          </w:p>
        </w:tc>
        <w:tc>
          <w:tcPr>
            <w:tcW w:w="3969" w:type="dxa"/>
            <w:noWrap/>
          </w:tcPr>
          <w:p w14:paraId="0DB905B7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store owner to add category</w:t>
            </w:r>
          </w:p>
        </w:tc>
        <w:tc>
          <w:tcPr>
            <w:tcW w:w="1701" w:type="dxa"/>
            <w:noWrap/>
            <w:hideMark/>
          </w:tcPr>
          <w:p w14:paraId="0E1CF262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0A37EB0C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  <w:hideMark/>
          </w:tcPr>
          <w:p w14:paraId="07777A2A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Req-11</w:t>
            </w:r>
          </w:p>
        </w:tc>
        <w:tc>
          <w:tcPr>
            <w:tcW w:w="3969" w:type="dxa"/>
            <w:noWrap/>
            <w:hideMark/>
          </w:tcPr>
          <w:p w14:paraId="0D964C3E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 xml:space="preserve">The system must allow store owner to edit category </w:t>
            </w:r>
          </w:p>
        </w:tc>
        <w:tc>
          <w:tcPr>
            <w:tcW w:w="1701" w:type="dxa"/>
            <w:noWrap/>
            <w:hideMark/>
          </w:tcPr>
          <w:p w14:paraId="59F795BA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09E8A157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1E40E31C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Req-12</w:t>
            </w:r>
          </w:p>
        </w:tc>
        <w:tc>
          <w:tcPr>
            <w:tcW w:w="3969" w:type="dxa"/>
            <w:noWrap/>
          </w:tcPr>
          <w:p w14:paraId="3A55620B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store owner to remove category</w:t>
            </w:r>
          </w:p>
        </w:tc>
        <w:tc>
          <w:tcPr>
            <w:tcW w:w="1701" w:type="dxa"/>
            <w:noWrap/>
          </w:tcPr>
          <w:p w14:paraId="789F14A9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44D04FDB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3C824984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Req-13</w:t>
            </w:r>
          </w:p>
        </w:tc>
        <w:tc>
          <w:tcPr>
            <w:tcW w:w="3969" w:type="dxa"/>
            <w:noWrap/>
          </w:tcPr>
          <w:p w14:paraId="6D4B2EA8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store owner to view categories</w:t>
            </w:r>
          </w:p>
        </w:tc>
        <w:tc>
          <w:tcPr>
            <w:tcW w:w="1701" w:type="dxa"/>
            <w:noWrap/>
          </w:tcPr>
          <w:p w14:paraId="7849DDD6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5895B9DC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06945ACE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Req-14</w:t>
            </w:r>
          </w:p>
        </w:tc>
        <w:tc>
          <w:tcPr>
            <w:tcW w:w="3969" w:type="dxa"/>
            <w:noWrap/>
          </w:tcPr>
          <w:p w14:paraId="046C46F0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store owner to view information about a specific category</w:t>
            </w:r>
          </w:p>
        </w:tc>
        <w:tc>
          <w:tcPr>
            <w:tcW w:w="1701" w:type="dxa"/>
            <w:noWrap/>
          </w:tcPr>
          <w:p w14:paraId="48EA1E35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6044F5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234D1078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03080843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Req-15</w:t>
            </w:r>
          </w:p>
        </w:tc>
        <w:tc>
          <w:tcPr>
            <w:tcW w:w="3969" w:type="dxa"/>
            <w:noWrap/>
          </w:tcPr>
          <w:p w14:paraId="6631B5EC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customer to browse products in shop</w:t>
            </w:r>
          </w:p>
        </w:tc>
        <w:tc>
          <w:tcPr>
            <w:tcW w:w="1701" w:type="dxa"/>
            <w:noWrap/>
          </w:tcPr>
          <w:p w14:paraId="1C1D18CC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6044F5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004AB126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5E7D9493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Req-16</w:t>
            </w:r>
          </w:p>
        </w:tc>
        <w:tc>
          <w:tcPr>
            <w:tcW w:w="3969" w:type="dxa"/>
            <w:noWrap/>
          </w:tcPr>
          <w:p w14:paraId="12B9A219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customer to view product info</w:t>
            </w:r>
          </w:p>
        </w:tc>
        <w:tc>
          <w:tcPr>
            <w:tcW w:w="1701" w:type="dxa"/>
            <w:noWrap/>
          </w:tcPr>
          <w:p w14:paraId="768C52A0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6044F5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6B793C2F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4C7ABD5F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Req-17</w:t>
            </w:r>
          </w:p>
        </w:tc>
        <w:tc>
          <w:tcPr>
            <w:tcW w:w="3969" w:type="dxa"/>
            <w:noWrap/>
          </w:tcPr>
          <w:p w14:paraId="1BBFB2B1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  <w:t>The system must allow customer to add product to shopping list</w:t>
            </w:r>
          </w:p>
        </w:tc>
        <w:tc>
          <w:tcPr>
            <w:tcW w:w="1701" w:type="dxa"/>
            <w:noWrap/>
          </w:tcPr>
          <w:p w14:paraId="2436F59D" w14:textId="77777777" w:rsidR="00B72726" w:rsidRPr="006044F5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490D95DC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2506C11A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t>Req-18</w:t>
            </w:r>
          </w:p>
        </w:tc>
        <w:tc>
          <w:tcPr>
            <w:tcW w:w="3969" w:type="dxa"/>
            <w:noWrap/>
          </w:tcPr>
          <w:p w14:paraId="0F2AB6D3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6"/>
                <w:szCs w:val="36"/>
              </w:rPr>
              <w:t>The system must allow customer to remove product from shopping list</w:t>
            </w:r>
          </w:p>
        </w:tc>
        <w:tc>
          <w:tcPr>
            <w:tcW w:w="1701" w:type="dxa"/>
            <w:noWrap/>
          </w:tcPr>
          <w:p w14:paraId="74B46EDA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36AFDE59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293AEBB8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  <w:lastRenderedPageBreak/>
              <w:t>Req-19</w:t>
            </w:r>
          </w:p>
        </w:tc>
        <w:tc>
          <w:tcPr>
            <w:tcW w:w="3969" w:type="dxa"/>
            <w:noWrap/>
          </w:tcPr>
          <w:p w14:paraId="5471C0AB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6"/>
                <w:szCs w:val="36"/>
              </w:rPr>
              <w:t>The system must allow customer to update quantity for any product in list</w:t>
            </w:r>
          </w:p>
        </w:tc>
        <w:tc>
          <w:tcPr>
            <w:tcW w:w="1701" w:type="dxa"/>
            <w:noWrap/>
          </w:tcPr>
          <w:p w14:paraId="2AF93D42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796EC5A1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13F1E037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Constantia" w:hAnsi="Constantia" w:cs="Arabic Typesetting"/>
                <w:b w:val="0"/>
                <w:bCs w:val="0"/>
                <w:color w:val="000000" w:themeColor="text1"/>
                <w:sz w:val="36"/>
                <w:szCs w:val="36"/>
              </w:rPr>
              <w:t>Req-20</w:t>
            </w:r>
          </w:p>
        </w:tc>
        <w:tc>
          <w:tcPr>
            <w:tcW w:w="3969" w:type="dxa"/>
            <w:noWrap/>
          </w:tcPr>
          <w:p w14:paraId="41335654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6"/>
                <w:szCs w:val="36"/>
              </w:rPr>
              <w:t>The system shall calculate the total price of each items in the shopping list</w:t>
            </w:r>
          </w:p>
        </w:tc>
        <w:tc>
          <w:tcPr>
            <w:tcW w:w="1701" w:type="dxa"/>
            <w:noWrap/>
          </w:tcPr>
          <w:p w14:paraId="69839EC4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78594099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29A09811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Constantia" w:hAnsi="Constantia" w:cs="Arabic Typesetting"/>
                <w:b w:val="0"/>
                <w:bCs w:val="0"/>
                <w:color w:val="000000" w:themeColor="text1"/>
                <w:sz w:val="36"/>
                <w:szCs w:val="36"/>
              </w:rPr>
              <w:t>Req-21</w:t>
            </w:r>
          </w:p>
        </w:tc>
        <w:tc>
          <w:tcPr>
            <w:tcW w:w="3969" w:type="dxa"/>
            <w:noWrap/>
          </w:tcPr>
          <w:p w14:paraId="10F69148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6"/>
                <w:szCs w:val="36"/>
              </w:rPr>
              <w:t>The system shall calculate the total cost of shopping list</w:t>
            </w:r>
          </w:p>
        </w:tc>
        <w:tc>
          <w:tcPr>
            <w:tcW w:w="1701" w:type="dxa"/>
            <w:noWrap/>
          </w:tcPr>
          <w:p w14:paraId="5E30271C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1D24F050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13102F36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Constantia" w:hAnsi="Constantia" w:cs="Arabic Typesetting"/>
                <w:b w:val="0"/>
                <w:bCs w:val="0"/>
                <w:color w:val="000000" w:themeColor="text1"/>
                <w:sz w:val="36"/>
                <w:szCs w:val="36"/>
              </w:rPr>
              <w:t>Req-22</w:t>
            </w:r>
          </w:p>
        </w:tc>
        <w:tc>
          <w:tcPr>
            <w:tcW w:w="3969" w:type="dxa"/>
            <w:noWrap/>
          </w:tcPr>
          <w:p w14:paraId="6EEFE762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6"/>
                <w:szCs w:val="36"/>
              </w:rPr>
              <w:t>The system shall allow customer track picked-up items to prevent forgetting products</w:t>
            </w:r>
          </w:p>
        </w:tc>
        <w:tc>
          <w:tcPr>
            <w:tcW w:w="1701" w:type="dxa"/>
            <w:noWrap/>
          </w:tcPr>
          <w:p w14:paraId="048C805C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1379FA7C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2D23EAF4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Constantia" w:hAnsi="Constantia" w:cs="Arabic Typesetting"/>
                <w:b w:val="0"/>
                <w:bCs w:val="0"/>
                <w:color w:val="000000" w:themeColor="text1"/>
                <w:sz w:val="36"/>
                <w:szCs w:val="36"/>
              </w:rPr>
              <w:t>Req-23</w:t>
            </w:r>
          </w:p>
        </w:tc>
        <w:tc>
          <w:tcPr>
            <w:tcW w:w="3969" w:type="dxa"/>
            <w:noWrap/>
          </w:tcPr>
          <w:p w14:paraId="55F96DD4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6"/>
                <w:szCs w:val="36"/>
              </w:rPr>
              <w:t>The system must save shopping list for customer automatically</w:t>
            </w:r>
          </w:p>
        </w:tc>
        <w:tc>
          <w:tcPr>
            <w:tcW w:w="1701" w:type="dxa"/>
            <w:noWrap/>
          </w:tcPr>
          <w:p w14:paraId="5CF73A07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40AF130A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498B15A7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Constantia" w:hAnsi="Constantia" w:cs="Arabic Typesetting"/>
                <w:b w:val="0"/>
                <w:bCs w:val="0"/>
                <w:color w:val="000000" w:themeColor="text1"/>
                <w:sz w:val="36"/>
                <w:szCs w:val="36"/>
              </w:rPr>
              <w:t>Req-24</w:t>
            </w:r>
          </w:p>
        </w:tc>
        <w:tc>
          <w:tcPr>
            <w:tcW w:w="3969" w:type="dxa"/>
            <w:noWrap/>
          </w:tcPr>
          <w:p w14:paraId="77CA80C1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6"/>
                <w:szCs w:val="36"/>
              </w:rPr>
              <w:t>The system shall allow customer to search about product by name, description</w:t>
            </w:r>
          </w:p>
        </w:tc>
        <w:tc>
          <w:tcPr>
            <w:tcW w:w="1701" w:type="dxa"/>
            <w:noWrap/>
          </w:tcPr>
          <w:p w14:paraId="2EBA6B31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798DCC65" w14:textId="77777777" w:rsidTr="003B0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177A311D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Constantia" w:hAnsi="Constantia" w:cs="Arabic Typesetting"/>
                <w:b w:val="0"/>
                <w:bCs w:val="0"/>
                <w:color w:val="000000" w:themeColor="text1"/>
                <w:sz w:val="36"/>
                <w:szCs w:val="36"/>
              </w:rPr>
              <w:t>Req-25</w:t>
            </w:r>
          </w:p>
        </w:tc>
        <w:tc>
          <w:tcPr>
            <w:tcW w:w="3969" w:type="dxa"/>
            <w:noWrap/>
          </w:tcPr>
          <w:p w14:paraId="45BAEE24" w14:textId="77777777" w:rsidR="00B72726" w:rsidRPr="00A623D3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6"/>
                <w:szCs w:val="36"/>
              </w:rPr>
              <w:t>The system shall allow customer to view his shopping list</w:t>
            </w:r>
          </w:p>
        </w:tc>
        <w:tc>
          <w:tcPr>
            <w:tcW w:w="1701" w:type="dxa"/>
            <w:noWrap/>
          </w:tcPr>
          <w:p w14:paraId="2F4EB54B" w14:textId="77777777" w:rsidR="00B72726" w:rsidRPr="00121CFF" w:rsidRDefault="00B72726" w:rsidP="003B03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  <w:tr w:rsidR="00B72726" w:rsidRPr="00121CFF" w14:paraId="5F5C2906" w14:textId="77777777" w:rsidTr="003B030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7" w:type="dxa"/>
            <w:noWrap/>
          </w:tcPr>
          <w:p w14:paraId="4FE729D7" w14:textId="77777777" w:rsidR="00B72726" w:rsidRPr="00A623D3" w:rsidRDefault="00B72726" w:rsidP="003B0303">
            <w:pPr>
              <w:rPr>
                <w:rFonts w:ascii="Arabic Typesetting" w:hAnsi="Arabic Typesetting" w:cs="Arabic Typesetting"/>
                <w:b w:val="0"/>
                <w:bCs w:val="0"/>
                <w:sz w:val="48"/>
                <w:szCs w:val="48"/>
              </w:rPr>
            </w:pPr>
            <w:r w:rsidRPr="00A623D3">
              <w:rPr>
                <w:rFonts w:ascii="Constantia" w:hAnsi="Constantia" w:cs="Arabic Typesetting"/>
                <w:b w:val="0"/>
                <w:bCs w:val="0"/>
                <w:color w:val="000000" w:themeColor="text1"/>
                <w:sz w:val="36"/>
                <w:szCs w:val="36"/>
              </w:rPr>
              <w:t>Req-26</w:t>
            </w:r>
          </w:p>
        </w:tc>
        <w:tc>
          <w:tcPr>
            <w:tcW w:w="3969" w:type="dxa"/>
            <w:noWrap/>
          </w:tcPr>
          <w:p w14:paraId="723CED5A" w14:textId="77777777" w:rsidR="00B72726" w:rsidRPr="00A623D3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Arabic Typesetting"/>
                <w:color w:val="000000" w:themeColor="text1"/>
                <w:sz w:val="32"/>
                <w:szCs w:val="32"/>
              </w:rPr>
            </w:pPr>
            <w:r w:rsidRPr="00A623D3">
              <w:rPr>
                <w:rFonts w:ascii="Constantia" w:hAnsi="Constantia" w:cs="Arabic Typesetting"/>
                <w:color w:val="000000" w:themeColor="text1"/>
                <w:sz w:val="36"/>
                <w:szCs w:val="36"/>
              </w:rPr>
              <w:t>The system must handle multiple stores with unique products, categories, and layouts.</w:t>
            </w:r>
          </w:p>
        </w:tc>
        <w:tc>
          <w:tcPr>
            <w:tcW w:w="1701" w:type="dxa"/>
            <w:noWrap/>
          </w:tcPr>
          <w:p w14:paraId="266A8424" w14:textId="77777777" w:rsidR="00B72726" w:rsidRPr="00121CFF" w:rsidRDefault="00B72726" w:rsidP="003B03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121CFF">
              <w:rPr>
                <w:rFonts w:ascii="Arabic Typesetting" w:hAnsi="Arabic Typesetting" w:cs="Arabic Typesetting"/>
                <w:sz w:val="48"/>
                <w:szCs w:val="48"/>
              </w:rPr>
              <w:t>Functional</w:t>
            </w:r>
          </w:p>
        </w:tc>
      </w:tr>
    </w:tbl>
    <w:p w14:paraId="3B536847" w14:textId="77777777" w:rsidR="00D37FE5" w:rsidRPr="00D37FE5" w:rsidRDefault="00D37FE5" w:rsidP="00D37FE5"/>
    <w:p w14:paraId="0DB273AC" w14:textId="666EDA8A" w:rsidR="0085290E" w:rsidRDefault="0085290E" w:rsidP="0085290E"/>
    <w:p w14:paraId="45C2C3A3" w14:textId="3F453A01" w:rsidR="003B16B6" w:rsidRDefault="0098499A" w:rsidP="0098499A">
      <w:pPr>
        <w:pStyle w:val="Heading1"/>
      </w:pPr>
      <w:r>
        <w:t>Use Case for Sprint:</w:t>
      </w:r>
    </w:p>
    <w:p w14:paraId="60B2DA0E" w14:textId="515CBB05" w:rsidR="003B16B6" w:rsidRDefault="00B72726" w:rsidP="005D77CF">
      <w:r>
        <w:rPr>
          <w:noProof/>
        </w:rPr>
        <w:drawing>
          <wp:inline distT="0" distB="0" distL="0" distR="0" wp14:anchorId="6D7F831C" wp14:editId="13F0368D">
            <wp:extent cx="5486400" cy="376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3BCC" w14:textId="764B66DB" w:rsidR="00312EE7" w:rsidRPr="006C5170" w:rsidRDefault="00645AAD">
      <w:pPr>
        <w:pStyle w:val="Heading1"/>
        <w:numPr>
          <w:ilvl w:val="0"/>
          <w:numId w:val="14"/>
        </w:numPr>
        <w:rPr>
          <w:rFonts w:eastAsia="Times New Roman"/>
          <w:color w:val="auto"/>
          <w:sz w:val="48"/>
          <w:szCs w:val="48"/>
        </w:rPr>
      </w:pPr>
      <w:r>
        <w:rPr>
          <w:rFonts w:eastAsia="Times New Roman"/>
          <w:color w:val="auto"/>
          <w:sz w:val="48"/>
          <w:szCs w:val="48"/>
        </w:rPr>
        <w:t xml:space="preserve"> </w:t>
      </w:r>
      <w:r w:rsidR="00312EE7" w:rsidRPr="006C5170">
        <w:rPr>
          <w:rFonts w:eastAsia="Times New Roman"/>
          <w:color w:val="auto"/>
          <w:sz w:val="48"/>
          <w:szCs w:val="48"/>
        </w:rPr>
        <w:t>Use Case Specification</w:t>
      </w:r>
    </w:p>
    <w:p w14:paraId="3517EFEF" w14:textId="75CF19DF" w:rsidR="000A1B57" w:rsidRPr="001A1C77" w:rsidRDefault="000A1B57" w:rsidP="003B16B6">
      <w:pPr>
        <w:pStyle w:val="ListParagraph"/>
        <w:numPr>
          <w:ilvl w:val="0"/>
          <w:numId w:val="3"/>
        </w:numPr>
        <w:tabs>
          <w:tab w:val="num" w:pos="360"/>
        </w:tabs>
        <w:spacing w:after="0" w:line="360" w:lineRule="auto"/>
        <w:outlineLvl w:val="2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1A1C77">
        <w:rPr>
          <w:rFonts w:asciiTheme="majorHAnsi" w:eastAsia="Times New Roman" w:hAnsiTheme="majorHAnsi" w:cstheme="majorHAnsi"/>
          <w:color w:val="000000"/>
          <w:sz w:val="48"/>
          <w:szCs w:val="48"/>
        </w:rPr>
        <w:t>Product Management</w:t>
      </w:r>
    </w:p>
    <w:p w14:paraId="25208250" w14:textId="77777777" w:rsidR="00D37FE5" w:rsidRPr="00D37FE5" w:rsidRDefault="00D37FE5" w:rsidP="00650D8C"/>
    <w:tbl>
      <w:tblPr>
        <w:tblStyle w:val="TableGrid"/>
        <w:tblW w:w="9697" w:type="dxa"/>
        <w:tblLook w:val="04A0" w:firstRow="1" w:lastRow="0" w:firstColumn="1" w:lastColumn="0" w:noHBand="0" w:noVBand="1"/>
      </w:tblPr>
      <w:tblGrid>
        <w:gridCol w:w="4051"/>
        <w:gridCol w:w="5646"/>
      </w:tblGrid>
      <w:tr w:rsidR="00D37FE5" w:rsidRPr="00C65653" w14:paraId="7B76F4A6" w14:textId="77777777" w:rsidTr="00A12CAB">
        <w:trPr>
          <w:trHeight w:val="281"/>
        </w:trPr>
        <w:tc>
          <w:tcPr>
            <w:tcW w:w="4051" w:type="dxa"/>
          </w:tcPr>
          <w:p w14:paraId="305D6CFB" w14:textId="77777777" w:rsidR="00D37FE5" w:rsidRPr="00C65653" w:rsidRDefault="00D37FE5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Id</w:t>
            </w:r>
          </w:p>
        </w:tc>
        <w:tc>
          <w:tcPr>
            <w:tcW w:w="5646" w:type="dxa"/>
          </w:tcPr>
          <w:p w14:paraId="0B2A93DB" w14:textId="77777777" w:rsidR="00D37FE5" w:rsidRPr="00C65653" w:rsidRDefault="00D37FE5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UC-01</w:t>
            </w:r>
          </w:p>
        </w:tc>
      </w:tr>
      <w:tr w:rsidR="00D37FE5" w:rsidRPr="00C65653" w14:paraId="1A9CC6F8" w14:textId="77777777" w:rsidTr="00A12CAB">
        <w:trPr>
          <w:trHeight w:val="553"/>
        </w:trPr>
        <w:tc>
          <w:tcPr>
            <w:tcW w:w="4051" w:type="dxa"/>
          </w:tcPr>
          <w:p w14:paraId="1D947812" w14:textId="77777777" w:rsidR="00D37FE5" w:rsidRPr="00C65653" w:rsidRDefault="00D37FE5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title</w:t>
            </w:r>
          </w:p>
        </w:tc>
        <w:tc>
          <w:tcPr>
            <w:tcW w:w="5646" w:type="dxa"/>
          </w:tcPr>
          <w:p w14:paraId="63CF1671" w14:textId="33C7F3B9" w:rsidR="00D37FE5" w:rsidRPr="00650D8C" w:rsidRDefault="00650D8C" w:rsidP="00650D8C">
            <w:pPr>
              <w:spacing w:line="360" w:lineRule="auto"/>
              <w:outlineLvl w:val="2"/>
              <w:rPr>
                <w:rFonts w:ascii="Arabic Typesetting" w:eastAsia="Times New Roman" w:hAnsi="Arabic Typesetting" w:cs="Arabic Typesetting"/>
                <w:color w:val="000000"/>
                <w:sz w:val="32"/>
                <w:szCs w:val="32"/>
              </w:rPr>
            </w:pPr>
            <w:r w:rsidRPr="00650D8C">
              <w:rPr>
                <w:rFonts w:ascii="Arabic Typesetting" w:eastAsia="Times New Roman" w:hAnsi="Arabic Typesetting" w:cs="Arabic Typesetting"/>
                <w:color w:val="000000"/>
                <w:sz w:val="44"/>
                <w:szCs w:val="44"/>
              </w:rPr>
              <w:t>Product Management</w:t>
            </w:r>
          </w:p>
        </w:tc>
      </w:tr>
      <w:tr w:rsidR="00D37FE5" w:rsidRPr="00C65653" w14:paraId="77D78E41" w14:textId="77777777" w:rsidTr="00A12CAB">
        <w:trPr>
          <w:trHeight w:val="413"/>
        </w:trPr>
        <w:tc>
          <w:tcPr>
            <w:tcW w:w="4051" w:type="dxa"/>
          </w:tcPr>
          <w:p w14:paraId="0B89CA60" w14:textId="77777777" w:rsidR="00D37FE5" w:rsidRPr="00C65653" w:rsidRDefault="00D37FE5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Description </w:t>
            </w:r>
          </w:p>
        </w:tc>
        <w:tc>
          <w:tcPr>
            <w:tcW w:w="5646" w:type="dxa"/>
          </w:tcPr>
          <w:p w14:paraId="402573C8" w14:textId="2A153D03" w:rsidR="00D37FE5" w:rsidRPr="00C65653" w:rsidRDefault="007E2B99" w:rsidP="007E2B99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This use case describes how a store owner can manage the products within </w:t>
            </w: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their store by adding, editing, and deleting products in the system.</w:t>
            </w:r>
          </w:p>
        </w:tc>
      </w:tr>
      <w:tr w:rsidR="00D37FE5" w:rsidRPr="00C65653" w14:paraId="264474AB" w14:textId="77777777" w:rsidTr="00A12CAB">
        <w:trPr>
          <w:trHeight w:val="271"/>
        </w:trPr>
        <w:tc>
          <w:tcPr>
            <w:tcW w:w="4051" w:type="dxa"/>
          </w:tcPr>
          <w:p w14:paraId="23794236" w14:textId="77777777" w:rsidR="00D37FE5" w:rsidRPr="00C65653" w:rsidRDefault="00D37FE5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Actors</w:t>
            </w:r>
          </w:p>
        </w:tc>
        <w:tc>
          <w:tcPr>
            <w:tcW w:w="5646" w:type="dxa"/>
          </w:tcPr>
          <w:p w14:paraId="7DEDC8FC" w14:textId="6DA7E8C9" w:rsidR="00D37FE5" w:rsidRPr="00C65653" w:rsidRDefault="007E2B99" w:rsidP="007E2B99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Store Owner</w:t>
            </w:r>
          </w:p>
        </w:tc>
      </w:tr>
      <w:tr w:rsidR="00D37FE5" w:rsidRPr="00C65653" w14:paraId="58E743C3" w14:textId="77777777" w:rsidTr="00A12CAB">
        <w:trPr>
          <w:trHeight w:val="553"/>
        </w:trPr>
        <w:tc>
          <w:tcPr>
            <w:tcW w:w="4051" w:type="dxa"/>
          </w:tcPr>
          <w:p w14:paraId="2B3C872F" w14:textId="77777777" w:rsidR="00D37FE5" w:rsidRPr="00C65653" w:rsidRDefault="00D37FE5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Precondition </w:t>
            </w:r>
          </w:p>
        </w:tc>
        <w:tc>
          <w:tcPr>
            <w:tcW w:w="5646" w:type="dxa"/>
          </w:tcPr>
          <w:p w14:paraId="3DF77243" w14:textId="7E2150FA" w:rsidR="00D37FE5" w:rsidRPr="00650D8C" w:rsidRDefault="007E2B99" w:rsidP="007E2B99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store owner must be logged into the system.</w:t>
            </w:r>
          </w:p>
        </w:tc>
      </w:tr>
      <w:tr w:rsidR="00D37FE5" w:rsidRPr="00C65653" w14:paraId="445DC67F" w14:textId="77777777" w:rsidTr="00A12CAB">
        <w:trPr>
          <w:trHeight w:val="983"/>
        </w:trPr>
        <w:tc>
          <w:tcPr>
            <w:tcW w:w="4051" w:type="dxa"/>
          </w:tcPr>
          <w:p w14:paraId="3B1F7E5C" w14:textId="77777777" w:rsidR="00D37FE5" w:rsidRPr="00C65653" w:rsidRDefault="00D37FE5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flow of events</w:t>
            </w:r>
          </w:p>
        </w:tc>
        <w:tc>
          <w:tcPr>
            <w:tcW w:w="5646" w:type="dxa"/>
          </w:tcPr>
          <w:p w14:paraId="55FFA3A6" w14:textId="77777777" w:rsidR="007E2B99" w:rsidRPr="007E2B99" w:rsidRDefault="007E2B9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store owner navigates to the product management page.</w:t>
            </w:r>
          </w:p>
          <w:p w14:paraId="4B35F244" w14:textId="77777777" w:rsidR="007E2B99" w:rsidRPr="007E2B99" w:rsidRDefault="007E2B9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system displays a form to add new products and a list of existing products.</w:t>
            </w:r>
          </w:p>
          <w:p w14:paraId="6F9C082C" w14:textId="77777777" w:rsidR="007E2B99" w:rsidRPr="007E2B99" w:rsidRDefault="007E2B9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store owner fills in the product details and submits the form to add a new product.</w:t>
            </w:r>
          </w:p>
          <w:p w14:paraId="4FF26849" w14:textId="77777777" w:rsidR="007E2B99" w:rsidRPr="007E2B99" w:rsidRDefault="007E2B9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system validates the input data.</w:t>
            </w:r>
          </w:p>
          <w:p w14:paraId="21978C5E" w14:textId="77777777" w:rsidR="007E2B99" w:rsidRPr="007E2B99" w:rsidRDefault="007E2B9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system saves the new product in the database and confirms success to the store owner.</w:t>
            </w:r>
          </w:p>
          <w:p w14:paraId="4DF0AF70" w14:textId="77777777" w:rsidR="007E2B99" w:rsidRPr="007E2B99" w:rsidRDefault="007E2B9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lastRenderedPageBreak/>
              <w:t>If the store owner chooses to update a product, they click on the product in the list, update the relevant fields, and submit the changes.</w:t>
            </w:r>
          </w:p>
          <w:p w14:paraId="25874BDB" w14:textId="77777777" w:rsidR="007E2B99" w:rsidRPr="007E2B99" w:rsidRDefault="007E2B9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system validates the updates and applies the changes in the database.</w:t>
            </w:r>
          </w:p>
          <w:p w14:paraId="5275E72D" w14:textId="77777777" w:rsidR="007E2B99" w:rsidRPr="007E2B99" w:rsidRDefault="007E2B9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If the store owner chooses to delete a product, they click the delete button.</w:t>
            </w:r>
          </w:p>
          <w:p w14:paraId="58E42B4B" w14:textId="1029EA90" w:rsidR="00D37FE5" w:rsidRPr="00A87312" w:rsidRDefault="007E2B99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system confirms deletion and removes the product from the database.</w:t>
            </w:r>
          </w:p>
        </w:tc>
      </w:tr>
      <w:tr w:rsidR="00D37FE5" w:rsidRPr="00C65653" w14:paraId="4F1CCC0D" w14:textId="77777777" w:rsidTr="00A12CAB">
        <w:trPr>
          <w:trHeight w:val="553"/>
        </w:trPr>
        <w:tc>
          <w:tcPr>
            <w:tcW w:w="4051" w:type="dxa"/>
          </w:tcPr>
          <w:p w14:paraId="5C94BF57" w14:textId="77777777" w:rsidR="00D37FE5" w:rsidRPr="00C65653" w:rsidRDefault="00D37FE5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Alternative scenarios</w:t>
            </w:r>
          </w:p>
        </w:tc>
        <w:tc>
          <w:tcPr>
            <w:tcW w:w="5646" w:type="dxa"/>
          </w:tcPr>
          <w:p w14:paraId="17E45663" w14:textId="77777777" w:rsidR="00D870A2" w:rsidRPr="00D870A2" w:rsidRDefault="00D870A2" w:rsidP="00D870A2">
            <w:pPr>
              <w:tabs>
                <w:tab w:val="num" w:pos="1800"/>
              </w:tabs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</w:pPr>
            <w:r w:rsidRPr="00D870A2"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  <w:t>A1: Product Already Exists</w:t>
            </w:r>
          </w:p>
          <w:p w14:paraId="2DD2DAD9" w14:textId="77777777" w:rsidR="00D870A2" w:rsidRPr="00D870A2" w:rsidRDefault="00D870A2" w:rsidP="003B16B6">
            <w:pPr>
              <w:numPr>
                <w:ilvl w:val="0"/>
                <w:numId w:val="1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detects that the product name already exists.</w:t>
            </w:r>
          </w:p>
          <w:p w14:paraId="0D228A3B" w14:textId="77777777" w:rsidR="00D870A2" w:rsidRPr="00D870A2" w:rsidRDefault="00D870A2" w:rsidP="003B16B6">
            <w:pPr>
              <w:numPr>
                <w:ilvl w:val="0"/>
                <w:numId w:val="1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system prompts the store owner to either modify the </w:t>
            </w: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product details or use a different product name.</w:t>
            </w:r>
          </w:p>
          <w:p w14:paraId="011DB348" w14:textId="77777777" w:rsidR="00D870A2" w:rsidRPr="00D870A2" w:rsidRDefault="00D870A2" w:rsidP="00D870A2">
            <w:pPr>
              <w:tabs>
                <w:tab w:val="num" w:pos="1800"/>
              </w:tabs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</w:pPr>
            <w:r w:rsidRPr="00D870A2"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  <w:t>A2: Optional Fields Omitted</w:t>
            </w:r>
          </w:p>
          <w:p w14:paraId="6B738D52" w14:textId="77777777" w:rsidR="00D870A2" w:rsidRPr="00D870A2" w:rsidRDefault="00D870A2" w:rsidP="003B16B6">
            <w:pPr>
              <w:numPr>
                <w:ilvl w:val="0"/>
                <w:numId w:val="4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allows the store owner to proceed without filling in optional fields.</w:t>
            </w:r>
          </w:p>
          <w:p w14:paraId="4AFFB703" w14:textId="30F9A544" w:rsidR="00D37FE5" w:rsidRPr="00D870A2" w:rsidRDefault="00D870A2" w:rsidP="003B16B6">
            <w:pPr>
              <w:numPr>
                <w:ilvl w:val="0"/>
                <w:numId w:val="4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product is added with default or blank values for those fields.</w:t>
            </w:r>
          </w:p>
        </w:tc>
      </w:tr>
      <w:tr w:rsidR="00D37FE5" w:rsidRPr="00C65653" w14:paraId="7C928F4B" w14:textId="77777777" w:rsidTr="00A12CAB">
        <w:trPr>
          <w:trHeight w:val="553"/>
        </w:trPr>
        <w:tc>
          <w:tcPr>
            <w:tcW w:w="4051" w:type="dxa"/>
          </w:tcPr>
          <w:p w14:paraId="1ECCE006" w14:textId="22C3ACA8" w:rsidR="00D37FE5" w:rsidRPr="00C65653" w:rsidRDefault="00650D8C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Error</w:t>
            </w:r>
            <w:r w:rsidR="00D37FE5"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scenarios</w:t>
            </w:r>
          </w:p>
        </w:tc>
        <w:tc>
          <w:tcPr>
            <w:tcW w:w="5646" w:type="dxa"/>
          </w:tcPr>
          <w:p w14:paraId="4DE8D0F7" w14:textId="77777777" w:rsidR="00740778" w:rsidRPr="00740778" w:rsidRDefault="00740778" w:rsidP="00740778">
            <w:pPr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</w:pPr>
            <w:r w:rsidRPr="00740778"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  <w:t>E1: Invalid Data</w:t>
            </w:r>
          </w:p>
          <w:p w14:paraId="77A57A9B" w14:textId="77777777" w:rsidR="00740778" w:rsidRPr="00740778" w:rsidRDefault="00740778" w:rsidP="003B16B6">
            <w:pPr>
              <w:numPr>
                <w:ilvl w:val="0"/>
                <w:numId w:val="2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40778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detects invalid input and displays an error message.</w:t>
            </w:r>
          </w:p>
          <w:p w14:paraId="225D7536" w14:textId="77777777" w:rsidR="00740778" w:rsidRPr="00740778" w:rsidRDefault="00740778" w:rsidP="003B16B6">
            <w:pPr>
              <w:numPr>
                <w:ilvl w:val="0"/>
                <w:numId w:val="2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40778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store owner is prompted to correct the data and resubmit.</w:t>
            </w:r>
          </w:p>
          <w:p w14:paraId="7666577B" w14:textId="77777777" w:rsidR="00740778" w:rsidRPr="00740778" w:rsidRDefault="00740778" w:rsidP="00C15705">
            <w:pPr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</w:pPr>
            <w:r w:rsidRPr="00740778"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  <w:t>E2: Database Error</w:t>
            </w:r>
          </w:p>
          <w:p w14:paraId="4F36F2BC" w14:textId="77777777" w:rsidR="00740778" w:rsidRPr="00740778" w:rsidRDefault="00740778">
            <w:pPr>
              <w:numPr>
                <w:ilvl w:val="0"/>
                <w:numId w:val="9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40778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displays an error message indicating the failure.</w:t>
            </w:r>
          </w:p>
          <w:p w14:paraId="047E4E68" w14:textId="44A92E6A" w:rsidR="00D37FE5" w:rsidRPr="00A72689" w:rsidRDefault="00740778">
            <w:pPr>
              <w:numPr>
                <w:ilvl w:val="0"/>
                <w:numId w:val="9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40778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store owner is advised to retry the action or contact support if the issue persists.</w:t>
            </w:r>
          </w:p>
        </w:tc>
      </w:tr>
      <w:tr w:rsidR="00D37FE5" w:rsidRPr="00C65653" w14:paraId="6E600C91" w14:textId="77777777" w:rsidTr="00A12CAB">
        <w:trPr>
          <w:trHeight w:val="1117"/>
        </w:trPr>
        <w:tc>
          <w:tcPr>
            <w:tcW w:w="4051" w:type="dxa"/>
          </w:tcPr>
          <w:p w14:paraId="1D903432" w14:textId="77777777" w:rsidR="00D37FE5" w:rsidRPr="00C65653" w:rsidRDefault="00D37FE5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proofErr w:type="spellStart"/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Post</w:t>
            </w: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condition</w:t>
            </w:r>
            <w:proofErr w:type="spellEnd"/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</w:t>
            </w:r>
          </w:p>
        </w:tc>
        <w:tc>
          <w:tcPr>
            <w:tcW w:w="5646" w:type="dxa"/>
          </w:tcPr>
          <w:p w14:paraId="402F370F" w14:textId="1EB0FADA" w:rsidR="00D37FE5" w:rsidRPr="001D6173" w:rsidRDefault="007E2B99" w:rsidP="007E2B99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product is successfully added, updated, or deleted from the catalog.</w:t>
            </w:r>
          </w:p>
        </w:tc>
      </w:tr>
    </w:tbl>
    <w:p w14:paraId="4A9C0705" w14:textId="77777777" w:rsidR="000A1B57" w:rsidRPr="000A1B57" w:rsidRDefault="000A1B57" w:rsidP="00D37FE5"/>
    <w:p w14:paraId="10285FA2" w14:textId="61E84347" w:rsidR="006C2DC1" w:rsidRDefault="006C2DC1" w:rsidP="006C2DC1"/>
    <w:p w14:paraId="2669D60F" w14:textId="4545BA11" w:rsidR="006C2DC1" w:rsidRDefault="006C2DC1" w:rsidP="006C2DC1"/>
    <w:p w14:paraId="1EFFF5FE" w14:textId="5C8CE69E" w:rsidR="006C2DC1" w:rsidRDefault="006C2DC1" w:rsidP="006C2DC1"/>
    <w:p w14:paraId="247810F8" w14:textId="2D2FBE34" w:rsidR="006C2DC1" w:rsidRDefault="006C2DC1" w:rsidP="006C2DC1"/>
    <w:p w14:paraId="1BA0AF01" w14:textId="7E66723B" w:rsidR="006C2DC1" w:rsidRDefault="006C2DC1" w:rsidP="006C2DC1"/>
    <w:p w14:paraId="3B393C77" w14:textId="1DD184F6" w:rsidR="006C2DC1" w:rsidRDefault="006C2DC1" w:rsidP="006C2DC1"/>
    <w:p w14:paraId="09E6A225" w14:textId="6FE71192" w:rsidR="006C2DC1" w:rsidRDefault="006C2DC1" w:rsidP="006C2DC1"/>
    <w:p w14:paraId="0E9A0DB8" w14:textId="470D131A" w:rsidR="006C2DC1" w:rsidRDefault="006C2DC1" w:rsidP="006C2DC1"/>
    <w:p w14:paraId="5BA29C51" w14:textId="0853C165" w:rsidR="006C2DC1" w:rsidRDefault="006C2DC1" w:rsidP="006C2DC1"/>
    <w:p w14:paraId="102EFDBC" w14:textId="75C8D80E" w:rsidR="006C2DC1" w:rsidRDefault="006C2DC1" w:rsidP="006C2DC1"/>
    <w:p w14:paraId="35158B38" w14:textId="168AC02F" w:rsidR="006C2DC1" w:rsidRDefault="006C2DC1" w:rsidP="006C2DC1"/>
    <w:p w14:paraId="63FB8092" w14:textId="42805567" w:rsidR="006C2DC1" w:rsidRDefault="006C2DC1" w:rsidP="006C2DC1"/>
    <w:p w14:paraId="50592DA1" w14:textId="2DF09489" w:rsidR="006C2DC1" w:rsidRDefault="006C2DC1" w:rsidP="006C2DC1"/>
    <w:p w14:paraId="017F0F5C" w14:textId="027CE9C2" w:rsidR="00DD4478" w:rsidRDefault="00DD4478" w:rsidP="006C2DC1"/>
    <w:p w14:paraId="0D2066D6" w14:textId="3F10E3AA" w:rsidR="00DD4478" w:rsidRDefault="00DD4478" w:rsidP="006C2DC1"/>
    <w:p w14:paraId="05FAD072" w14:textId="77777777" w:rsidR="00DD4478" w:rsidRDefault="00DD4478" w:rsidP="006C2DC1"/>
    <w:p w14:paraId="73A811C5" w14:textId="11BEB804" w:rsidR="006C2DC1" w:rsidRDefault="006C2DC1" w:rsidP="006C2DC1"/>
    <w:p w14:paraId="5CA63842" w14:textId="6FC92EC4" w:rsidR="006C2DC1" w:rsidRDefault="006C2DC1" w:rsidP="006C2DC1"/>
    <w:p w14:paraId="1B7EE4AC" w14:textId="3D51BBC7" w:rsidR="001C0907" w:rsidRPr="00D106D1" w:rsidRDefault="00D106D1">
      <w:pPr>
        <w:pStyle w:val="Heading2"/>
        <w:numPr>
          <w:ilvl w:val="0"/>
          <w:numId w:val="14"/>
        </w:numPr>
        <w:rPr>
          <w:color w:val="auto"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74140D0" wp14:editId="3A32DB03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6141720" cy="7642225"/>
            <wp:effectExtent l="0" t="0" r="0" b="0"/>
            <wp:wrapTight wrapText="bothSides">
              <wp:wrapPolygon edited="0">
                <wp:start x="0" y="0"/>
                <wp:lineTo x="0" y="21537"/>
                <wp:lineTo x="21506" y="21537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2FC">
        <w:rPr>
          <w:color w:val="auto"/>
          <w:sz w:val="44"/>
          <w:szCs w:val="44"/>
        </w:rPr>
        <w:t xml:space="preserve">   </w:t>
      </w:r>
      <w:r w:rsidR="00DD4478" w:rsidRPr="009502FC">
        <w:rPr>
          <w:color w:val="auto"/>
          <w:sz w:val="44"/>
          <w:szCs w:val="44"/>
        </w:rPr>
        <w:t>Sequence diagram</w:t>
      </w:r>
    </w:p>
    <w:p w14:paraId="12D0FD1B" w14:textId="601C0454" w:rsidR="001C0907" w:rsidRDefault="001C0907">
      <w:pPr>
        <w:pStyle w:val="Heading2"/>
        <w:numPr>
          <w:ilvl w:val="0"/>
          <w:numId w:val="29"/>
        </w:num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lastRenderedPageBreak/>
        <w:t>Activity diagram</w:t>
      </w:r>
    </w:p>
    <w:p w14:paraId="2DDEF67D" w14:textId="09101321" w:rsidR="001C0907" w:rsidRDefault="00005112" w:rsidP="001C0907">
      <w:r>
        <w:rPr>
          <w:noProof/>
        </w:rPr>
        <w:drawing>
          <wp:anchor distT="0" distB="0" distL="114300" distR="114300" simplePos="0" relativeHeight="251665408" behindDoc="1" locked="0" layoutInCell="1" allowOverlap="1" wp14:anchorId="1CA04A27" wp14:editId="39A1899D">
            <wp:simplePos x="0" y="0"/>
            <wp:positionH relativeFrom="margin">
              <wp:posOffset>-282575</wp:posOffset>
            </wp:positionH>
            <wp:positionV relativeFrom="paragraph">
              <wp:posOffset>277495</wp:posOffset>
            </wp:positionV>
            <wp:extent cx="6716395" cy="7122795"/>
            <wp:effectExtent l="0" t="0" r="8255" b="1905"/>
            <wp:wrapTight wrapText="bothSides">
              <wp:wrapPolygon edited="0">
                <wp:start x="0" y="0"/>
                <wp:lineTo x="0" y="21548"/>
                <wp:lineTo x="21565" y="21548"/>
                <wp:lineTo x="215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84EF3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0CDDD" w14:textId="0570D475" w:rsidR="001C0907" w:rsidRDefault="001C0907" w:rsidP="001C0907"/>
    <w:p w14:paraId="7ECB131B" w14:textId="25D5D05D" w:rsidR="00005112" w:rsidRPr="001A1C77" w:rsidRDefault="00005112" w:rsidP="00005112">
      <w:pPr>
        <w:pStyle w:val="ListParagraph"/>
        <w:numPr>
          <w:ilvl w:val="0"/>
          <w:numId w:val="3"/>
        </w:numPr>
        <w:tabs>
          <w:tab w:val="num" w:pos="360"/>
        </w:tabs>
        <w:spacing w:after="0" w:line="360" w:lineRule="auto"/>
        <w:outlineLvl w:val="2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>
        <w:rPr>
          <w:rFonts w:asciiTheme="majorHAnsi" w:eastAsia="Times New Roman" w:hAnsiTheme="majorHAnsi" w:cstheme="majorHAnsi"/>
          <w:color w:val="000000"/>
          <w:sz w:val="48"/>
          <w:szCs w:val="48"/>
        </w:rPr>
        <w:lastRenderedPageBreak/>
        <w:t>Category</w:t>
      </w:r>
      <w:r w:rsidRPr="001A1C77">
        <w:rPr>
          <w:rFonts w:asciiTheme="majorHAnsi" w:eastAsia="Times New Roman" w:hAnsiTheme="majorHAnsi" w:cstheme="majorHAnsi"/>
          <w:color w:val="000000"/>
          <w:sz w:val="48"/>
          <w:szCs w:val="48"/>
        </w:rPr>
        <w:t xml:space="preserve"> Management</w:t>
      </w:r>
    </w:p>
    <w:p w14:paraId="4FA8E2AD" w14:textId="77777777" w:rsidR="00005112" w:rsidRPr="00D37FE5" w:rsidRDefault="00005112" w:rsidP="00005112"/>
    <w:tbl>
      <w:tblPr>
        <w:tblStyle w:val="TableGrid"/>
        <w:tblW w:w="9697" w:type="dxa"/>
        <w:tblLook w:val="04A0" w:firstRow="1" w:lastRow="0" w:firstColumn="1" w:lastColumn="0" w:noHBand="0" w:noVBand="1"/>
      </w:tblPr>
      <w:tblGrid>
        <w:gridCol w:w="4051"/>
        <w:gridCol w:w="5646"/>
      </w:tblGrid>
      <w:tr w:rsidR="00005112" w:rsidRPr="00C65653" w14:paraId="71177058" w14:textId="77777777" w:rsidTr="00FD2C42">
        <w:trPr>
          <w:trHeight w:val="281"/>
        </w:trPr>
        <w:tc>
          <w:tcPr>
            <w:tcW w:w="4051" w:type="dxa"/>
          </w:tcPr>
          <w:p w14:paraId="1D0CE808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Id</w:t>
            </w:r>
          </w:p>
        </w:tc>
        <w:tc>
          <w:tcPr>
            <w:tcW w:w="5646" w:type="dxa"/>
          </w:tcPr>
          <w:p w14:paraId="132E44F0" w14:textId="13900C83" w:rsidR="00005112" w:rsidRPr="00C65653" w:rsidRDefault="00686ADF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UC-02</w:t>
            </w:r>
          </w:p>
        </w:tc>
      </w:tr>
      <w:tr w:rsidR="00005112" w:rsidRPr="00C65653" w14:paraId="56149483" w14:textId="77777777" w:rsidTr="00FD2C42">
        <w:trPr>
          <w:trHeight w:val="553"/>
        </w:trPr>
        <w:tc>
          <w:tcPr>
            <w:tcW w:w="4051" w:type="dxa"/>
          </w:tcPr>
          <w:p w14:paraId="2B3DD2E9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title</w:t>
            </w:r>
          </w:p>
        </w:tc>
        <w:tc>
          <w:tcPr>
            <w:tcW w:w="5646" w:type="dxa"/>
          </w:tcPr>
          <w:p w14:paraId="7DD100B1" w14:textId="621368DA" w:rsidR="00005112" w:rsidRPr="00650D8C" w:rsidRDefault="00005112" w:rsidP="00FD2C42">
            <w:pPr>
              <w:spacing w:line="360" w:lineRule="auto"/>
              <w:outlineLvl w:val="2"/>
              <w:rPr>
                <w:rFonts w:ascii="Arabic Typesetting" w:eastAsia="Times New Roman" w:hAnsi="Arabic Typesetting" w:cs="Arabic Typesetting"/>
                <w:color w:val="000000"/>
                <w:sz w:val="32"/>
                <w:szCs w:val="32"/>
              </w:rPr>
            </w:pPr>
            <w:r>
              <w:rPr>
                <w:rFonts w:ascii="Arabic Typesetting" w:eastAsia="Times New Roman" w:hAnsi="Arabic Typesetting" w:cs="Arabic Typesetting"/>
                <w:color w:val="000000"/>
                <w:sz w:val="44"/>
                <w:szCs w:val="44"/>
              </w:rPr>
              <w:t>Category</w:t>
            </w:r>
            <w:r w:rsidRPr="00650D8C">
              <w:rPr>
                <w:rFonts w:ascii="Arabic Typesetting" w:eastAsia="Times New Roman" w:hAnsi="Arabic Typesetting" w:cs="Arabic Typesetting"/>
                <w:color w:val="000000"/>
                <w:sz w:val="44"/>
                <w:szCs w:val="44"/>
              </w:rPr>
              <w:t xml:space="preserve"> Management</w:t>
            </w:r>
          </w:p>
        </w:tc>
      </w:tr>
      <w:tr w:rsidR="00005112" w:rsidRPr="00C65653" w14:paraId="3B470DF8" w14:textId="77777777" w:rsidTr="00FD2C42">
        <w:trPr>
          <w:trHeight w:val="413"/>
        </w:trPr>
        <w:tc>
          <w:tcPr>
            <w:tcW w:w="4051" w:type="dxa"/>
          </w:tcPr>
          <w:p w14:paraId="6E925C80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Description </w:t>
            </w:r>
          </w:p>
        </w:tc>
        <w:tc>
          <w:tcPr>
            <w:tcW w:w="5646" w:type="dxa"/>
          </w:tcPr>
          <w:p w14:paraId="7FF37E73" w14:textId="5F3C16DE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This use case describes how a store owner can manage the 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categories</w:t>
            </w: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within their store by adding, editing, and deleting 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categories</w:t>
            </w: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in the system.</w:t>
            </w:r>
          </w:p>
        </w:tc>
      </w:tr>
      <w:tr w:rsidR="00005112" w:rsidRPr="00C65653" w14:paraId="5BF5E7D6" w14:textId="77777777" w:rsidTr="00FD2C42">
        <w:trPr>
          <w:trHeight w:val="271"/>
        </w:trPr>
        <w:tc>
          <w:tcPr>
            <w:tcW w:w="4051" w:type="dxa"/>
          </w:tcPr>
          <w:p w14:paraId="2FEFB73D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Actors</w:t>
            </w:r>
          </w:p>
        </w:tc>
        <w:tc>
          <w:tcPr>
            <w:tcW w:w="5646" w:type="dxa"/>
          </w:tcPr>
          <w:p w14:paraId="1A557854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Store Owner</w:t>
            </w:r>
          </w:p>
        </w:tc>
      </w:tr>
      <w:tr w:rsidR="00005112" w:rsidRPr="00C65653" w14:paraId="68238560" w14:textId="77777777" w:rsidTr="00FD2C42">
        <w:trPr>
          <w:trHeight w:val="553"/>
        </w:trPr>
        <w:tc>
          <w:tcPr>
            <w:tcW w:w="4051" w:type="dxa"/>
          </w:tcPr>
          <w:p w14:paraId="03CBD4DD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Precondition </w:t>
            </w:r>
          </w:p>
        </w:tc>
        <w:tc>
          <w:tcPr>
            <w:tcW w:w="5646" w:type="dxa"/>
          </w:tcPr>
          <w:p w14:paraId="3DB1C6C7" w14:textId="77777777" w:rsidR="00005112" w:rsidRPr="00650D8C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store owner must be logged into the system.</w:t>
            </w:r>
          </w:p>
        </w:tc>
      </w:tr>
      <w:tr w:rsidR="00005112" w:rsidRPr="00C65653" w14:paraId="33544362" w14:textId="77777777" w:rsidTr="00FD2C42">
        <w:trPr>
          <w:trHeight w:val="983"/>
        </w:trPr>
        <w:tc>
          <w:tcPr>
            <w:tcW w:w="4051" w:type="dxa"/>
          </w:tcPr>
          <w:p w14:paraId="35C09FD9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flow of events</w:t>
            </w:r>
          </w:p>
        </w:tc>
        <w:tc>
          <w:tcPr>
            <w:tcW w:w="5646" w:type="dxa"/>
          </w:tcPr>
          <w:p w14:paraId="39C117DB" w14:textId="523DFB2B" w:rsidR="00005112" w:rsidRPr="00005112" w:rsidRDefault="00005112">
            <w:pPr>
              <w:pStyle w:val="ListParagraph"/>
              <w:numPr>
                <w:ilvl w:val="2"/>
                <w:numId w:val="9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005112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store owner navigates to the category management page.</w:t>
            </w:r>
          </w:p>
          <w:p w14:paraId="3FBD0619" w14:textId="05FEAE7B" w:rsidR="00005112" w:rsidRPr="00005112" w:rsidRDefault="00005112">
            <w:pPr>
              <w:pStyle w:val="ListParagraph"/>
              <w:numPr>
                <w:ilvl w:val="2"/>
                <w:numId w:val="9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005112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system displays a form to add new categories and a list of existing categories.</w:t>
            </w:r>
          </w:p>
          <w:p w14:paraId="519FC93E" w14:textId="21BD6F11" w:rsidR="00005112" w:rsidRPr="007E2B99" w:rsidRDefault="0000511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lastRenderedPageBreak/>
              <w:t xml:space="preserve">The store owner fills in the </w:t>
            </w:r>
            <w:r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category</w:t>
            </w: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 xml:space="preserve"> details and submits the form to add a new </w:t>
            </w:r>
            <w:r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category</w:t>
            </w: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.</w:t>
            </w:r>
          </w:p>
          <w:p w14:paraId="79F83965" w14:textId="77777777" w:rsidR="00005112" w:rsidRPr="007E2B99" w:rsidRDefault="0000511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system validates the input data.</w:t>
            </w:r>
          </w:p>
          <w:p w14:paraId="42BECAC8" w14:textId="739D5B4C" w:rsidR="00005112" w:rsidRPr="007E2B99" w:rsidRDefault="0000511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 xml:space="preserve">The system saves the new </w:t>
            </w:r>
            <w:r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category</w:t>
            </w: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 xml:space="preserve"> in the database and confirms success to the store owner.</w:t>
            </w:r>
          </w:p>
          <w:p w14:paraId="2C76347F" w14:textId="1519C4BC" w:rsidR="00005112" w:rsidRPr="007E2B99" w:rsidRDefault="0000511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 xml:space="preserve">If the store owner chooses to update a </w:t>
            </w:r>
            <w:r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category</w:t>
            </w: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 xml:space="preserve">, they click on the </w:t>
            </w:r>
            <w:r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category</w:t>
            </w: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 xml:space="preserve"> in the list, update the relevant fields, and submit the changes.</w:t>
            </w:r>
          </w:p>
          <w:p w14:paraId="4DC8BDCF" w14:textId="77777777" w:rsidR="00005112" w:rsidRPr="007E2B99" w:rsidRDefault="0000511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lastRenderedPageBreak/>
              <w:t>The system validates the updates and applies the changes in the database.</w:t>
            </w:r>
          </w:p>
          <w:p w14:paraId="29268797" w14:textId="43986692" w:rsidR="00005112" w:rsidRPr="007E2B99" w:rsidRDefault="0000511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 xml:space="preserve">If the store owner chooses to delete a </w:t>
            </w:r>
            <w:r w:rsidR="00C13E6B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category</w:t>
            </w: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, they click the delete button.</w:t>
            </w:r>
          </w:p>
          <w:p w14:paraId="462C7A15" w14:textId="5DC20BC6" w:rsidR="00005112" w:rsidRPr="00A87312" w:rsidRDefault="00005112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 xml:space="preserve">The system confirms deletion and removes the </w:t>
            </w:r>
            <w:r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category</w:t>
            </w:r>
            <w:r w:rsidRPr="007E2B99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 xml:space="preserve"> from the database.</w:t>
            </w:r>
          </w:p>
        </w:tc>
      </w:tr>
      <w:tr w:rsidR="00005112" w:rsidRPr="00C65653" w14:paraId="51515EC5" w14:textId="77777777" w:rsidTr="00FD2C42">
        <w:trPr>
          <w:trHeight w:val="553"/>
        </w:trPr>
        <w:tc>
          <w:tcPr>
            <w:tcW w:w="4051" w:type="dxa"/>
          </w:tcPr>
          <w:p w14:paraId="42A9D294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Alternative scenarios</w:t>
            </w:r>
          </w:p>
        </w:tc>
        <w:tc>
          <w:tcPr>
            <w:tcW w:w="5646" w:type="dxa"/>
          </w:tcPr>
          <w:p w14:paraId="080058A7" w14:textId="77777777" w:rsidR="00005112" w:rsidRPr="00D870A2" w:rsidRDefault="00005112" w:rsidP="00FD2C42">
            <w:pPr>
              <w:tabs>
                <w:tab w:val="num" w:pos="1800"/>
              </w:tabs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</w:pPr>
            <w:r w:rsidRPr="00D870A2"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  <w:t>A1: Product Already Exists</w:t>
            </w:r>
          </w:p>
          <w:p w14:paraId="1055ACD4" w14:textId="60729CA3" w:rsidR="00005112" w:rsidRPr="00D870A2" w:rsidRDefault="00005112" w:rsidP="00FD2C42">
            <w:pPr>
              <w:numPr>
                <w:ilvl w:val="0"/>
                <w:numId w:val="1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system detects that the 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category</w:t>
            </w: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name already exists.</w:t>
            </w:r>
          </w:p>
          <w:p w14:paraId="697BE6C7" w14:textId="1AE9B963" w:rsidR="00005112" w:rsidRPr="00005112" w:rsidRDefault="00005112" w:rsidP="00005112">
            <w:pPr>
              <w:numPr>
                <w:ilvl w:val="0"/>
                <w:numId w:val="1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system prompts the store owner to either modify the 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category</w:t>
            </w: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details or use a different 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category</w:t>
            </w:r>
            <w:r w:rsidRPr="00D870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name.</w:t>
            </w:r>
          </w:p>
        </w:tc>
      </w:tr>
      <w:tr w:rsidR="00005112" w:rsidRPr="00C65653" w14:paraId="7871F6F2" w14:textId="77777777" w:rsidTr="00FD2C42">
        <w:trPr>
          <w:trHeight w:val="553"/>
        </w:trPr>
        <w:tc>
          <w:tcPr>
            <w:tcW w:w="4051" w:type="dxa"/>
          </w:tcPr>
          <w:p w14:paraId="39AD9CC9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Error</w:t>
            </w: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scenarios</w:t>
            </w:r>
          </w:p>
        </w:tc>
        <w:tc>
          <w:tcPr>
            <w:tcW w:w="5646" w:type="dxa"/>
          </w:tcPr>
          <w:p w14:paraId="5464901A" w14:textId="77777777" w:rsidR="00005112" w:rsidRPr="00740778" w:rsidRDefault="00005112" w:rsidP="00FD2C42">
            <w:pPr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</w:pPr>
            <w:r w:rsidRPr="00740778"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  <w:t>E1: Invalid Data</w:t>
            </w:r>
          </w:p>
          <w:p w14:paraId="30F9216B" w14:textId="2ACD50B6" w:rsidR="00005112" w:rsidRPr="00C13E6B" w:rsidRDefault="00005112" w:rsidP="00C13E6B">
            <w:pPr>
              <w:pStyle w:val="ListParagraph"/>
              <w:numPr>
                <w:ilvl w:val="2"/>
                <w:numId w:val="2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13E6B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The system detects invalid input and displays an error message.</w:t>
            </w:r>
          </w:p>
          <w:p w14:paraId="6083D5E5" w14:textId="61A13999" w:rsidR="00005112" w:rsidRPr="00C13E6B" w:rsidRDefault="00005112" w:rsidP="00C13E6B">
            <w:pPr>
              <w:pStyle w:val="ListParagraph"/>
              <w:numPr>
                <w:ilvl w:val="2"/>
                <w:numId w:val="2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13E6B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store owner is prompted to correct the data and resubmit.</w:t>
            </w:r>
          </w:p>
          <w:p w14:paraId="3CB18BBB" w14:textId="77777777" w:rsidR="00005112" w:rsidRPr="00740778" w:rsidRDefault="00005112" w:rsidP="00FD2C42">
            <w:pPr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</w:pPr>
            <w:r w:rsidRPr="00740778">
              <w:rPr>
                <w:rFonts w:ascii="Arabic Typesetting" w:hAnsi="Arabic Typesetting" w:cs="Arabic Typesetting"/>
                <w:b/>
                <w:bCs/>
                <w:sz w:val="48"/>
                <w:szCs w:val="48"/>
                <w:lang w:bidi="ar-EG"/>
              </w:rPr>
              <w:t>E2: Database Error</w:t>
            </w:r>
          </w:p>
          <w:p w14:paraId="024A6119" w14:textId="63A7AAAC" w:rsidR="00005112" w:rsidRPr="00C13E6B" w:rsidRDefault="00005112">
            <w:pPr>
              <w:pStyle w:val="ListParagraph"/>
              <w:numPr>
                <w:ilvl w:val="2"/>
                <w:numId w:val="9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13E6B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displays an error message indicating the failure.</w:t>
            </w:r>
          </w:p>
          <w:p w14:paraId="7A7BBF97" w14:textId="7EA74829" w:rsidR="00005112" w:rsidRPr="00C13E6B" w:rsidRDefault="00005112">
            <w:pPr>
              <w:pStyle w:val="ListParagraph"/>
              <w:numPr>
                <w:ilvl w:val="2"/>
                <w:numId w:val="9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13E6B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store owner is advised to retry the action or contact support if the issue persists.</w:t>
            </w:r>
          </w:p>
        </w:tc>
      </w:tr>
      <w:tr w:rsidR="00005112" w:rsidRPr="00C65653" w14:paraId="3B7F7A9B" w14:textId="77777777" w:rsidTr="00FD2C42">
        <w:trPr>
          <w:trHeight w:val="1117"/>
        </w:trPr>
        <w:tc>
          <w:tcPr>
            <w:tcW w:w="4051" w:type="dxa"/>
          </w:tcPr>
          <w:p w14:paraId="471B92D5" w14:textId="77777777" w:rsidR="00005112" w:rsidRPr="00C6565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proofErr w:type="spellStart"/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Post</w:t>
            </w: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condition</w:t>
            </w:r>
            <w:proofErr w:type="spellEnd"/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</w:t>
            </w:r>
          </w:p>
        </w:tc>
        <w:tc>
          <w:tcPr>
            <w:tcW w:w="5646" w:type="dxa"/>
          </w:tcPr>
          <w:p w14:paraId="07DCC508" w14:textId="54A91822" w:rsidR="00005112" w:rsidRPr="001D6173" w:rsidRDefault="00005112" w:rsidP="00FD2C4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category</w:t>
            </w:r>
            <w:r w:rsidRPr="007E2B99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is successfully added, updated, or deleted from the catalog.</w:t>
            </w:r>
          </w:p>
        </w:tc>
      </w:tr>
    </w:tbl>
    <w:p w14:paraId="248F56B7" w14:textId="77777777" w:rsidR="00005112" w:rsidRPr="000A1B57" w:rsidRDefault="00005112" w:rsidP="00005112"/>
    <w:p w14:paraId="54933F3B" w14:textId="105F92F9" w:rsidR="00005112" w:rsidRDefault="00005112" w:rsidP="001C0907"/>
    <w:p w14:paraId="22F7E1D8" w14:textId="1A9FE81F" w:rsidR="00C13E6B" w:rsidRDefault="00C13E6B" w:rsidP="001C0907"/>
    <w:p w14:paraId="0398C023" w14:textId="160FAE26" w:rsidR="00C13E6B" w:rsidRDefault="00C13E6B" w:rsidP="001C0907"/>
    <w:p w14:paraId="72989A74" w14:textId="636A4C40" w:rsidR="00C13E6B" w:rsidRDefault="00C13E6B" w:rsidP="001C0907"/>
    <w:p w14:paraId="7FFC13AE" w14:textId="048BF1A7" w:rsidR="00C13E6B" w:rsidRDefault="00C13E6B" w:rsidP="001C0907"/>
    <w:p w14:paraId="07C23577" w14:textId="4089C6A2" w:rsidR="00C13E6B" w:rsidRDefault="00C13E6B" w:rsidP="001C0907"/>
    <w:p w14:paraId="5D1AF2BD" w14:textId="6F1E1489" w:rsidR="00C13E6B" w:rsidRDefault="00C13E6B" w:rsidP="00C13E6B"/>
    <w:p w14:paraId="7006ACB9" w14:textId="4B1D3735" w:rsidR="00C13E6B" w:rsidRDefault="00C13E6B" w:rsidP="00C13E6B"/>
    <w:p w14:paraId="3ADBCBCA" w14:textId="1D25CE90" w:rsidR="00C13E6B" w:rsidRDefault="00C13E6B" w:rsidP="00C13E6B"/>
    <w:p w14:paraId="0FAAA97B" w14:textId="2783F81C" w:rsidR="00C13E6B" w:rsidRDefault="00C13E6B">
      <w:pPr>
        <w:pStyle w:val="Heading2"/>
        <w:numPr>
          <w:ilvl w:val="0"/>
          <w:numId w:val="29"/>
        </w:numPr>
        <w:tabs>
          <w:tab w:val="num" w:pos="720"/>
        </w:tabs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5835978" wp14:editId="262B7968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6298565" cy="8014970"/>
            <wp:effectExtent l="0" t="0" r="6985" b="5080"/>
            <wp:wrapTight wrapText="bothSides">
              <wp:wrapPolygon edited="0">
                <wp:start x="0" y="0"/>
                <wp:lineTo x="0" y="21562"/>
                <wp:lineTo x="21559" y="21562"/>
                <wp:lineTo x="2155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898" cy="801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48"/>
          <w:szCs w:val="48"/>
        </w:rPr>
        <w:t>Sequence diagram</w:t>
      </w:r>
    </w:p>
    <w:p w14:paraId="4E723D68" w14:textId="2BE9532E" w:rsidR="00C13E6B" w:rsidRPr="00CA1807" w:rsidRDefault="00CA1807">
      <w:pPr>
        <w:pStyle w:val="Heading2"/>
        <w:numPr>
          <w:ilvl w:val="0"/>
          <w:numId w:val="29"/>
        </w:numPr>
        <w:tabs>
          <w:tab w:val="num" w:pos="720"/>
        </w:tabs>
        <w:rPr>
          <w:color w:val="000000" w:themeColor="text1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47EF058" wp14:editId="25C7C755">
            <wp:simplePos x="0" y="0"/>
            <wp:positionH relativeFrom="column">
              <wp:posOffset>-429260</wp:posOffset>
            </wp:positionH>
            <wp:positionV relativeFrom="paragraph">
              <wp:posOffset>372110</wp:posOffset>
            </wp:positionV>
            <wp:extent cx="6907530" cy="7833995"/>
            <wp:effectExtent l="0" t="0" r="7620" b="0"/>
            <wp:wrapTight wrapText="bothSides">
              <wp:wrapPolygon edited="0">
                <wp:start x="0" y="0"/>
                <wp:lineTo x="0" y="21535"/>
                <wp:lineTo x="21564" y="21535"/>
                <wp:lineTo x="2156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53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E6B">
        <w:rPr>
          <w:color w:val="000000" w:themeColor="text1"/>
          <w:sz w:val="48"/>
          <w:szCs w:val="48"/>
        </w:rPr>
        <w:t>Activity diagram</w:t>
      </w:r>
    </w:p>
    <w:p w14:paraId="7759946D" w14:textId="1E41EDAD" w:rsidR="000A02B7" w:rsidRDefault="000A02B7">
      <w:pPr>
        <w:pStyle w:val="Heading1"/>
        <w:numPr>
          <w:ilvl w:val="0"/>
          <w:numId w:val="13"/>
        </w:numPr>
        <w:rPr>
          <w:rFonts w:eastAsia="Times New Roman"/>
          <w:color w:val="auto"/>
          <w:sz w:val="48"/>
          <w:szCs w:val="48"/>
        </w:rPr>
      </w:pPr>
      <w:r>
        <w:rPr>
          <w:rFonts w:eastAsia="Times New Roman"/>
          <w:color w:val="auto"/>
          <w:sz w:val="48"/>
          <w:szCs w:val="48"/>
        </w:rPr>
        <w:lastRenderedPageBreak/>
        <w:t>Use Case Specification</w:t>
      </w:r>
    </w:p>
    <w:p w14:paraId="595636CA" w14:textId="4DB5A2DA" w:rsidR="009C2435" w:rsidRPr="00645AAD" w:rsidRDefault="000A1B57" w:rsidP="00535A32">
      <w:pPr>
        <w:pStyle w:val="Heading2"/>
        <w:numPr>
          <w:ilvl w:val="0"/>
          <w:numId w:val="15"/>
        </w:numPr>
        <w:rPr>
          <w:rFonts w:eastAsia="Times New Roman"/>
          <w:color w:val="auto"/>
          <w:sz w:val="48"/>
          <w:szCs w:val="48"/>
        </w:rPr>
      </w:pPr>
      <w:bookmarkStart w:id="0" w:name="_GoBack"/>
      <w:bookmarkEnd w:id="0"/>
      <w:r w:rsidRPr="00645AAD">
        <w:rPr>
          <w:rFonts w:eastAsia="Times New Roman"/>
          <w:color w:val="auto"/>
          <w:sz w:val="48"/>
          <w:szCs w:val="48"/>
        </w:rPr>
        <w:t>Product Catalog</w:t>
      </w:r>
    </w:p>
    <w:p w14:paraId="7FF975A8" w14:textId="77777777" w:rsidR="0030624F" w:rsidRPr="0030624F" w:rsidRDefault="0030624F" w:rsidP="0030624F"/>
    <w:tbl>
      <w:tblPr>
        <w:tblStyle w:val="TableGrid"/>
        <w:tblW w:w="9697" w:type="dxa"/>
        <w:tblLook w:val="04A0" w:firstRow="1" w:lastRow="0" w:firstColumn="1" w:lastColumn="0" w:noHBand="0" w:noVBand="1"/>
      </w:tblPr>
      <w:tblGrid>
        <w:gridCol w:w="4051"/>
        <w:gridCol w:w="5646"/>
      </w:tblGrid>
      <w:tr w:rsidR="00AB0BB8" w:rsidRPr="00C65653" w14:paraId="4440E7C6" w14:textId="77777777" w:rsidTr="00A12CAB">
        <w:trPr>
          <w:trHeight w:val="281"/>
        </w:trPr>
        <w:tc>
          <w:tcPr>
            <w:tcW w:w="4051" w:type="dxa"/>
          </w:tcPr>
          <w:p w14:paraId="7B97FF28" w14:textId="77777777" w:rsidR="00AB0BB8" w:rsidRPr="00C65653" w:rsidRDefault="00AB0BB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Id</w:t>
            </w:r>
          </w:p>
        </w:tc>
        <w:tc>
          <w:tcPr>
            <w:tcW w:w="5646" w:type="dxa"/>
          </w:tcPr>
          <w:p w14:paraId="11249A52" w14:textId="106F1C0B" w:rsidR="00AB0BB8" w:rsidRPr="00C65653" w:rsidRDefault="00686ADF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UC-03</w:t>
            </w:r>
          </w:p>
        </w:tc>
      </w:tr>
      <w:tr w:rsidR="00AB0BB8" w:rsidRPr="00C65653" w14:paraId="019BB3A8" w14:textId="77777777" w:rsidTr="00A12CAB">
        <w:trPr>
          <w:trHeight w:val="553"/>
        </w:trPr>
        <w:tc>
          <w:tcPr>
            <w:tcW w:w="4051" w:type="dxa"/>
          </w:tcPr>
          <w:p w14:paraId="09086250" w14:textId="77777777" w:rsidR="00AB0BB8" w:rsidRPr="00C65653" w:rsidRDefault="00AB0BB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title</w:t>
            </w:r>
          </w:p>
        </w:tc>
        <w:tc>
          <w:tcPr>
            <w:tcW w:w="5646" w:type="dxa"/>
          </w:tcPr>
          <w:p w14:paraId="21B04033" w14:textId="03507527" w:rsidR="00AB0BB8" w:rsidRPr="00AB0BB8" w:rsidRDefault="000A1B57" w:rsidP="00AB0BB8">
            <w:pPr>
              <w:spacing w:line="360" w:lineRule="auto"/>
              <w:outlineLvl w:val="2"/>
              <w:rPr>
                <w:rFonts w:ascii="Arabic Typesetting" w:eastAsia="Times New Roman" w:hAnsi="Arabic Typesetting" w:cs="Arabic Typesetting"/>
                <w:color w:val="000000"/>
                <w:sz w:val="32"/>
                <w:szCs w:val="32"/>
              </w:rPr>
            </w:pPr>
            <w:r w:rsidRPr="00AB0BB8">
              <w:rPr>
                <w:rFonts w:ascii="Arabic Typesetting" w:eastAsia="Times New Roman" w:hAnsi="Arabic Typesetting" w:cs="Arabic Typesetting"/>
                <w:color w:val="000000"/>
                <w:sz w:val="48"/>
                <w:szCs w:val="48"/>
              </w:rPr>
              <w:t>Product Catalog</w:t>
            </w:r>
          </w:p>
        </w:tc>
      </w:tr>
      <w:tr w:rsidR="00AB0BB8" w:rsidRPr="00C65653" w14:paraId="02CAA1E9" w14:textId="77777777" w:rsidTr="00A12CAB">
        <w:trPr>
          <w:trHeight w:val="413"/>
        </w:trPr>
        <w:tc>
          <w:tcPr>
            <w:tcW w:w="4051" w:type="dxa"/>
          </w:tcPr>
          <w:p w14:paraId="4D47E050" w14:textId="77777777" w:rsidR="00AB0BB8" w:rsidRPr="00C65653" w:rsidRDefault="00AB0BB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Description </w:t>
            </w:r>
          </w:p>
        </w:tc>
        <w:tc>
          <w:tcPr>
            <w:tcW w:w="5646" w:type="dxa"/>
          </w:tcPr>
          <w:p w14:paraId="59754450" w14:textId="5D69BBC3" w:rsidR="00AB0BB8" w:rsidRPr="00C65653" w:rsidRDefault="00DD276C" w:rsidP="00DD276C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D276C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This use case describes how customers can browse through available products and view detailed information about specific products in the store.</w:t>
            </w:r>
          </w:p>
        </w:tc>
      </w:tr>
      <w:tr w:rsidR="00AB0BB8" w:rsidRPr="00C65653" w14:paraId="658FAF5D" w14:textId="77777777" w:rsidTr="00A12CAB">
        <w:trPr>
          <w:trHeight w:val="271"/>
        </w:trPr>
        <w:tc>
          <w:tcPr>
            <w:tcW w:w="4051" w:type="dxa"/>
          </w:tcPr>
          <w:p w14:paraId="32B209E3" w14:textId="77777777" w:rsidR="00AB0BB8" w:rsidRPr="00C65653" w:rsidRDefault="00AB0BB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Actors</w:t>
            </w:r>
          </w:p>
        </w:tc>
        <w:tc>
          <w:tcPr>
            <w:tcW w:w="5646" w:type="dxa"/>
          </w:tcPr>
          <w:p w14:paraId="733223AE" w14:textId="02087195" w:rsidR="00AB0BB8" w:rsidRPr="00C65653" w:rsidRDefault="00DD276C" w:rsidP="00DD276C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D276C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Customer</w:t>
            </w:r>
          </w:p>
        </w:tc>
      </w:tr>
      <w:tr w:rsidR="00AB0BB8" w:rsidRPr="00C65653" w14:paraId="2B6CBA41" w14:textId="77777777" w:rsidTr="00A12CAB">
        <w:trPr>
          <w:trHeight w:val="553"/>
        </w:trPr>
        <w:tc>
          <w:tcPr>
            <w:tcW w:w="4051" w:type="dxa"/>
          </w:tcPr>
          <w:p w14:paraId="54476504" w14:textId="77777777" w:rsidR="00AB0BB8" w:rsidRPr="00C65653" w:rsidRDefault="00AB0BB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Precondition </w:t>
            </w:r>
          </w:p>
        </w:tc>
        <w:tc>
          <w:tcPr>
            <w:tcW w:w="5646" w:type="dxa"/>
          </w:tcPr>
          <w:p w14:paraId="51FB2950" w14:textId="53F9BAA7" w:rsidR="00AB0BB8" w:rsidRPr="00650D8C" w:rsidRDefault="00DD276C" w:rsidP="00DD276C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D276C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customer is on the product catalog page.</w:t>
            </w:r>
          </w:p>
        </w:tc>
      </w:tr>
      <w:tr w:rsidR="00AB0BB8" w:rsidRPr="00C65653" w14:paraId="465EF77F" w14:textId="77777777" w:rsidTr="00A12CAB">
        <w:trPr>
          <w:trHeight w:val="983"/>
        </w:trPr>
        <w:tc>
          <w:tcPr>
            <w:tcW w:w="4051" w:type="dxa"/>
          </w:tcPr>
          <w:p w14:paraId="05322170" w14:textId="77777777" w:rsidR="00AB0BB8" w:rsidRPr="00C65653" w:rsidRDefault="00AB0BB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flow of events</w:t>
            </w:r>
          </w:p>
        </w:tc>
        <w:tc>
          <w:tcPr>
            <w:tcW w:w="5646" w:type="dxa"/>
          </w:tcPr>
          <w:p w14:paraId="7ECE60A2" w14:textId="77777777" w:rsidR="00DD276C" w:rsidRPr="00DD276C" w:rsidRDefault="00DD276C">
            <w:pPr>
              <w:numPr>
                <w:ilvl w:val="0"/>
                <w:numId w:val="10"/>
              </w:numPr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DD276C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customer navigates to the product catalog page.</w:t>
            </w:r>
          </w:p>
          <w:p w14:paraId="4E5E1F69" w14:textId="77777777" w:rsidR="00DD276C" w:rsidRPr="00DD276C" w:rsidRDefault="00DD276C">
            <w:pPr>
              <w:numPr>
                <w:ilvl w:val="0"/>
                <w:numId w:val="10"/>
              </w:numPr>
              <w:tabs>
                <w:tab w:val="num" w:pos="1440"/>
              </w:tabs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DD276C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system displays all available products in a grid or list format.</w:t>
            </w:r>
          </w:p>
          <w:p w14:paraId="0BE7E307" w14:textId="77777777" w:rsidR="00DD276C" w:rsidRPr="00DD276C" w:rsidRDefault="00DD276C">
            <w:pPr>
              <w:numPr>
                <w:ilvl w:val="0"/>
                <w:numId w:val="10"/>
              </w:numPr>
              <w:tabs>
                <w:tab w:val="num" w:pos="1440"/>
              </w:tabs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DD276C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customer scrolls through the list and clicks on a product to view more details.</w:t>
            </w:r>
          </w:p>
          <w:p w14:paraId="37A9CC81" w14:textId="77777777" w:rsidR="00A56DAF" w:rsidRDefault="00DD276C">
            <w:pPr>
              <w:numPr>
                <w:ilvl w:val="0"/>
                <w:numId w:val="10"/>
              </w:numPr>
              <w:tabs>
                <w:tab w:val="num" w:pos="1440"/>
              </w:tabs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DD276C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lastRenderedPageBreak/>
              <w:t>The system displays detailed information about the selected product.</w:t>
            </w:r>
          </w:p>
          <w:p w14:paraId="2C835BA1" w14:textId="4675FE4E" w:rsidR="00AB0BB8" w:rsidRPr="00A56DAF" w:rsidRDefault="00DD276C">
            <w:pPr>
              <w:numPr>
                <w:ilvl w:val="0"/>
                <w:numId w:val="10"/>
              </w:numPr>
              <w:tabs>
                <w:tab w:val="num" w:pos="1440"/>
              </w:tabs>
              <w:spacing w:line="360" w:lineRule="auto"/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</w:pPr>
            <w:r w:rsidRPr="00A56DAF">
              <w:rPr>
                <w:rFonts w:ascii="Arabic Typesetting" w:eastAsia="Times New Roman" w:hAnsi="Arabic Typesetting" w:cs="Arabic Typesetting"/>
                <w:color w:val="404040" w:themeColor="text1" w:themeTint="BF"/>
                <w:sz w:val="48"/>
                <w:szCs w:val="48"/>
              </w:rPr>
              <w:t>The customer can return to the catalog list to continue browsing.</w:t>
            </w:r>
          </w:p>
        </w:tc>
      </w:tr>
      <w:tr w:rsidR="00AB0BB8" w:rsidRPr="00C65653" w14:paraId="2384DE5F" w14:textId="77777777" w:rsidTr="00A12CAB">
        <w:trPr>
          <w:trHeight w:val="553"/>
        </w:trPr>
        <w:tc>
          <w:tcPr>
            <w:tcW w:w="4051" w:type="dxa"/>
          </w:tcPr>
          <w:p w14:paraId="44498BF8" w14:textId="77777777" w:rsidR="00AB0BB8" w:rsidRPr="00C65653" w:rsidRDefault="00AB0BB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Alternative scenarios</w:t>
            </w:r>
          </w:p>
        </w:tc>
        <w:tc>
          <w:tcPr>
            <w:tcW w:w="5646" w:type="dxa"/>
          </w:tcPr>
          <w:p w14:paraId="2384BF48" w14:textId="77777777" w:rsidR="0078773A" w:rsidRPr="0078773A" w:rsidRDefault="0078773A" w:rsidP="0078773A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8773A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A1: Filter Products</w:t>
            </w:r>
          </w:p>
          <w:p w14:paraId="27299A2D" w14:textId="77777777" w:rsidR="0078773A" w:rsidRDefault="0078773A">
            <w:pPr>
              <w:pStyle w:val="ListParagraph"/>
              <w:numPr>
                <w:ilvl w:val="0"/>
                <w:numId w:val="11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8773A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customer selects the filter criteria.</w:t>
            </w:r>
          </w:p>
          <w:p w14:paraId="490A1999" w14:textId="5E48BA8D" w:rsidR="00AB0BB8" w:rsidRPr="0078773A" w:rsidRDefault="0078773A">
            <w:pPr>
              <w:pStyle w:val="ListParagraph"/>
              <w:numPr>
                <w:ilvl w:val="0"/>
                <w:numId w:val="11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78773A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updates the product list to show only products matching the filter criteria.</w:t>
            </w:r>
          </w:p>
        </w:tc>
      </w:tr>
      <w:tr w:rsidR="00AB0BB8" w:rsidRPr="00C65653" w14:paraId="0D8FDB18" w14:textId="77777777" w:rsidTr="00A12CAB">
        <w:trPr>
          <w:trHeight w:val="553"/>
        </w:trPr>
        <w:tc>
          <w:tcPr>
            <w:tcW w:w="4051" w:type="dxa"/>
          </w:tcPr>
          <w:p w14:paraId="3B53A98B" w14:textId="77777777" w:rsidR="00AB0BB8" w:rsidRPr="00C65653" w:rsidRDefault="00AB0BB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Error</w:t>
            </w: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scenarios</w:t>
            </w:r>
          </w:p>
        </w:tc>
        <w:tc>
          <w:tcPr>
            <w:tcW w:w="5646" w:type="dxa"/>
          </w:tcPr>
          <w:p w14:paraId="1A68A098" w14:textId="3B3D4EBC" w:rsidR="008B02F5" w:rsidRPr="008B02F5" w:rsidRDefault="008B02F5" w:rsidP="008B02F5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E</w:t>
            </w:r>
            <w:r w:rsidRPr="008B02F5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1: System Failure</w:t>
            </w:r>
          </w:p>
          <w:p w14:paraId="12967607" w14:textId="77777777" w:rsidR="008B02F5" w:rsidRDefault="008B02F5">
            <w:pPr>
              <w:pStyle w:val="ListParagraph"/>
              <w:numPr>
                <w:ilvl w:val="0"/>
                <w:numId w:val="12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8B02F5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displays an error message indicating the catalog is unavailable.</w:t>
            </w:r>
          </w:p>
          <w:p w14:paraId="65732644" w14:textId="68B8BF79" w:rsidR="00AB0BB8" w:rsidRPr="008B02F5" w:rsidRDefault="008B02F5">
            <w:pPr>
              <w:pStyle w:val="ListParagraph"/>
              <w:numPr>
                <w:ilvl w:val="0"/>
                <w:numId w:val="12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8B02F5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customer is advised to try again later.</w:t>
            </w:r>
          </w:p>
        </w:tc>
      </w:tr>
      <w:tr w:rsidR="00AB0BB8" w:rsidRPr="00C65653" w14:paraId="69DCB535" w14:textId="77777777" w:rsidTr="002242CB">
        <w:trPr>
          <w:trHeight w:val="58"/>
        </w:trPr>
        <w:tc>
          <w:tcPr>
            <w:tcW w:w="4051" w:type="dxa"/>
          </w:tcPr>
          <w:p w14:paraId="62D4D9C5" w14:textId="77777777" w:rsidR="00AB0BB8" w:rsidRPr="00C65653" w:rsidRDefault="00AB0BB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proofErr w:type="spellStart"/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Post</w:t>
            </w: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condition</w:t>
            </w:r>
            <w:proofErr w:type="spellEnd"/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</w:t>
            </w:r>
          </w:p>
        </w:tc>
        <w:tc>
          <w:tcPr>
            <w:tcW w:w="5646" w:type="dxa"/>
          </w:tcPr>
          <w:p w14:paraId="1AB3414C" w14:textId="2A2E9771" w:rsidR="00AB0BB8" w:rsidRPr="001D6173" w:rsidRDefault="00DD276C" w:rsidP="002242C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DD276C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customer can successfully browse the products and view detailed information about any product.</w:t>
            </w:r>
          </w:p>
        </w:tc>
      </w:tr>
    </w:tbl>
    <w:p w14:paraId="3A7898E1" w14:textId="74EA36F4" w:rsidR="00477FE3" w:rsidRDefault="00477FE3" w:rsidP="000D2692">
      <w:pPr>
        <w:spacing w:line="360" w:lineRule="auto"/>
      </w:pPr>
    </w:p>
    <w:p w14:paraId="5D662DED" w14:textId="7D0A21CF" w:rsidR="00425C08" w:rsidRPr="00CA1807" w:rsidRDefault="00CA1807">
      <w:pPr>
        <w:pStyle w:val="Heading2"/>
        <w:numPr>
          <w:ilvl w:val="0"/>
          <w:numId w:val="16"/>
        </w:numPr>
        <w:rPr>
          <w:color w:val="auto"/>
          <w:sz w:val="46"/>
          <w:szCs w:val="46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DBF87C1" wp14:editId="5117560F">
            <wp:simplePos x="0" y="0"/>
            <wp:positionH relativeFrom="margin">
              <wp:posOffset>-372745</wp:posOffset>
            </wp:positionH>
            <wp:positionV relativeFrom="paragraph">
              <wp:posOffset>394970</wp:posOffset>
            </wp:positionV>
            <wp:extent cx="6783705" cy="7823200"/>
            <wp:effectExtent l="0" t="0" r="0" b="6350"/>
            <wp:wrapTight wrapText="bothSides">
              <wp:wrapPolygon edited="0">
                <wp:start x="0" y="0"/>
                <wp:lineTo x="0" y="21565"/>
                <wp:lineTo x="21533" y="21565"/>
                <wp:lineTo x="215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705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D17" w:rsidRPr="003E5D17">
        <w:rPr>
          <w:color w:val="auto"/>
          <w:sz w:val="46"/>
          <w:szCs w:val="46"/>
        </w:rPr>
        <w:t>Sequence diagram</w:t>
      </w:r>
    </w:p>
    <w:p w14:paraId="79486216" w14:textId="380961A2" w:rsidR="00F53AFB" w:rsidRPr="00F53AFB" w:rsidRDefault="00F53AFB">
      <w:pPr>
        <w:pStyle w:val="Heading2"/>
        <w:numPr>
          <w:ilvl w:val="0"/>
          <w:numId w:val="29"/>
        </w:num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lastRenderedPageBreak/>
        <w:t>Activity diagram</w:t>
      </w:r>
    </w:p>
    <w:p w14:paraId="2120F8D0" w14:textId="4F3BCE87" w:rsidR="00F53AFB" w:rsidRDefault="00F53AFB" w:rsidP="000A02B7"/>
    <w:p w14:paraId="17988A87" w14:textId="1D4F32F8" w:rsidR="00F53AFB" w:rsidRDefault="00F53AFB" w:rsidP="00E804C2">
      <w:pPr>
        <w:jc w:val="center"/>
      </w:pPr>
      <w:r>
        <w:rPr>
          <w:noProof/>
        </w:rPr>
        <w:drawing>
          <wp:inline distT="0" distB="0" distL="0" distR="0" wp14:anchorId="4D431989" wp14:editId="4A2359EE">
            <wp:extent cx="5699760" cy="7109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84297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16" cy="71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F09" w14:textId="77777777" w:rsidR="00F53AFB" w:rsidRDefault="00F53AFB" w:rsidP="000A02B7"/>
    <w:p w14:paraId="04B1BC72" w14:textId="05657475" w:rsidR="00425C08" w:rsidRDefault="00757247">
      <w:pPr>
        <w:pStyle w:val="Heading1"/>
        <w:numPr>
          <w:ilvl w:val="0"/>
          <w:numId w:val="16"/>
        </w:numPr>
      </w:pPr>
      <w:r>
        <w:lastRenderedPageBreak/>
        <w:t>Use Case Specification</w:t>
      </w:r>
    </w:p>
    <w:p w14:paraId="38A8AB0F" w14:textId="2F47A74E" w:rsidR="00757247" w:rsidRDefault="00757247" w:rsidP="00535A32">
      <w:pPr>
        <w:pStyle w:val="Heading2"/>
        <w:numPr>
          <w:ilvl w:val="1"/>
          <w:numId w:val="17"/>
        </w:numPr>
        <w:rPr>
          <w:color w:val="auto"/>
          <w:sz w:val="44"/>
          <w:szCs w:val="44"/>
        </w:rPr>
      </w:pPr>
      <w:r w:rsidRPr="00C65653">
        <w:rPr>
          <w:color w:val="auto"/>
          <w:sz w:val="44"/>
          <w:szCs w:val="44"/>
        </w:rPr>
        <w:t>Shopping List Management</w:t>
      </w:r>
    </w:p>
    <w:p w14:paraId="6AEA20A4" w14:textId="77777777" w:rsidR="00757247" w:rsidRPr="00757247" w:rsidRDefault="00757247" w:rsidP="00757247"/>
    <w:tbl>
      <w:tblPr>
        <w:tblStyle w:val="TableGrid"/>
        <w:tblW w:w="9697" w:type="dxa"/>
        <w:tblLook w:val="04A0" w:firstRow="1" w:lastRow="0" w:firstColumn="1" w:lastColumn="0" w:noHBand="0" w:noVBand="1"/>
      </w:tblPr>
      <w:tblGrid>
        <w:gridCol w:w="4051"/>
        <w:gridCol w:w="5646"/>
      </w:tblGrid>
      <w:tr w:rsidR="00757247" w:rsidRPr="00C65653" w14:paraId="1FE87FD1" w14:textId="77777777" w:rsidTr="00A12CAB">
        <w:trPr>
          <w:trHeight w:val="281"/>
        </w:trPr>
        <w:tc>
          <w:tcPr>
            <w:tcW w:w="4051" w:type="dxa"/>
          </w:tcPr>
          <w:p w14:paraId="4AECC577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Id</w:t>
            </w:r>
          </w:p>
        </w:tc>
        <w:tc>
          <w:tcPr>
            <w:tcW w:w="5646" w:type="dxa"/>
          </w:tcPr>
          <w:p w14:paraId="7860429D" w14:textId="5A4863C8" w:rsidR="00757247" w:rsidRPr="00C65653" w:rsidRDefault="00B300E8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UC-03</w:t>
            </w:r>
          </w:p>
        </w:tc>
      </w:tr>
      <w:tr w:rsidR="00757247" w:rsidRPr="00C65653" w14:paraId="3D4C75F1" w14:textId="77777777" w:rsidTr="00A12CAB">
        <w:trPr>
          <w:trHeight w:val="553"/>
        </w:trPr>
        <w:tc>
          <w:tcPr>
            <w:tcW w:w="4051" w:type="dxa"/>
          </w:tcPr>
          <w:p w14:paraId="357C354A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title</w:t>
            </w:r>
          </w:p>
        </w:tc>
        <w:tc>
          <w:tcPr>
            <w:tcW w:w="5646" w:type="dxa"/>
          </w:tcPr>
          <w:p w14:paraId="791532D8" w14:textId="77777777" w:rsidR="00757247" w:rsidRPr="00C65653" w:rsidRDefault="00757247" w:rsidP="00A12CAB">
            <w:pPr>
              <w:rPr>
                <w:sz w:val="48"/>
                <w:szCs w:val="48"/>
              </w:rPr>
            </w:pPr>
            <w:r w:rsidRPr="00C65653">
              <w:rPr>
                <w:sz w:val="48"/>
                <w:szCs w:val="48"/>
              </w:rPr>
              <w:t>Shopping List Management</w:t>
            </w:r>
          </w:p>
        </w:tc>
      </w:tr>
      <w:tr w:rsidR="00757247" w:rsidRPr="00C65653" w14:paraId="3EF65E29" w14:textId="77777777" w:rsidTr="00A12CAB">
        <w:trPr>
          <w:trHeight w:val="413"/>
        </w:trPr>
        <w:tc>
          <w:tcPr>
            <w:tcW w:w="4051" w:type="dxa"/>
          </w:tcPr>
          <w:p w14:paraId="39556090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Description </w:t>
            </w:r>
          </w:p>
        </w:tc>
        <w:tc>
          <w:tcPr>
            <w:tcW w:w="5646" w:type="dxa"/>
          </w:tcPr>
          <w:p w14:paraId="1B664F21" w14:textId="1F693B51" w:rsidR="00757247" w:rsidRPr="00C65653" w:rsidRDefault="00310518" w:rsidP="008C7F4C">
            <w:pPr>
              <w:rPr>
                <w:rFonts w:ascii="Arabic Typesetting" w:hAnsi="Arabic Typesetting" w:cs="Arabic Typesetting"/>
                <w:sz w:val="48"/>
                <w:szCs w:val="48"/>
              </w:rPr>
            </w:pPr>
            <w:r w:rsidRPr="00310518">
              <w:rPr>
                <w:rFonts w:ascii="Arabic Typesetting" w:hAnsi="Arabic Typesetting" w:cs="Arabic Typesetting" w:hint="cs"/>
                <w:sz w:val="48"/>
                <w:szCs w:val="48"/>
                <w:lang w:bidi="ar-EG"/>
              </w:rPr>
              <w:t xml:space="preserve">This use case allows customers to manage their shopping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310518">
              <w:rPr>
                <w:rFonts w:ascii="Arabic Typesetting" w:hAnsi="Arabic Typesetting" w:cs="Arabic Typesetting" w:hint="cs"/>
                <w:sz w:val="48"/>
                <w:szCs w:val="48"/>
                <w:lang w:bidi="ar-EG"/>
              </w:rPr>
              <w:t xml:space="preserve">. The customer can add </w:t>
            </w:r>
            <w:r w:rsidRPr="00310518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I</w:t>
            </w:r>
            <w:r w:rsidRPr="00310518">
              <w:rPr>
                <w:rFonts w:ascii="Arabic Typesetting" w:hAnsi="Arabic Typesetting" w:cs="Arabic Typesetting" w:hint="cs"/>
                <w:sz w:val="48"/>
                <w:szCs w:val="48"/>
                <w:lang w:bidi="ar-EG"/>
              </w:rPr>
              <w:t xml:space="preserve">tems to the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310518">
              <w:rPr>
                <w:rFonts w:ascii="Arabic Typesetting" w:hAnsi="Arabic Typesetting" w:cs="Arabic Typesetting" w:hint="cs"/>
                <w:sz w:val="48"/>
                <w:szCs w:val="48"/>
                <w:lang w:bidi="ar-EG"/>
              </w:rPr>
              <w:t xml:space="preserve">, view the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310518">
              <w:rPr>
                <w:rFonts w:ascii="Arabic Typesetting" w:hAnsi="Arabic Typesetting" w:cs="Arabic Typesetting" w:hint="cs"/>
                <w:sz w:val="48"/>
                <w:szCs w:val="48"/>
                <w:lang w:bidi="ar-EG"/>
              </w:rPr>
              <w:t xml:space="preserve"> contents, update item quantities, remove items</w:t>
            </w:r>
            <w:r w:rsidR="00DF62AB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.</w:t>
            </w:r>
            <w:r w:rsidR="00F425D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</w:t>
            </w:r>
            <w:r w:rsidRPr="00310518">
              <w:rPr>
                <w:rFonts w:ascii="Arabic Typesetting" w:hAnsi="Arabic Typesetting" w:cs="Arabic Typesetting" w:hint="cs"/>
                <w:sz w:val="48"/>
                <w:szCs w:val="48"/>
                <w:lang w:bidi="ar-EG"/>
              </w:rPr>
              <w:t xml:space="preserve">The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310518">
              <w:rPr>
                <w:rFonts w:ascii="Arabic Typesetting" w:hAnsi="Arabic Typesetting" w:cs="Arabic Typesetting" w:hint="cs"/>
                <w:sz w:val="48"/>
                <w:szCs w:val="48"/>
                <w:lang w:bidi="ar-EG"/>
              </w:rPr>
              <w:t xml:space="preserve"> should dynamically update in response to customer actions</w:t>
            </w:r>
            <w:r w:rsidRPr="00310518">
              <w:rPr>
                <w:rFonts w:ascii="Arabic Typesetting" w:hAnsi="Arabic Typesetting" w:cs="Arabic Typesetting" w:hint="cs"/>
                <w:sz w:val="48"/>
                <w:szCs w:val="48"/>
                <w:rtl/>
              </w:rPr>
              <w:t>.</w:t>
            </w:r>
          </w:p>
        </w:tc>
      </w:tr>
      <w:tr w:rsidR="00757247" w:rsidRPr="00C65653" w14:paraId="7ED6BD55" w14:textId="77777777" w:rsidTr="00A12CAB">
        <w:trPr>
          <w:trHeight w:val="271"/>
        </w:trPr>
        <w:tc>
          <w:tcPr>
            <w:tcW w:w="4051" w:type="dxa"/>
          </w:tcPr>
          <w:p w14:paraId="0C871514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Actors</w:t>
            </w:r>
          </w:p>
        </w:tc>
        <w:tc>
          <w:tcPr>
            <w:tcW w:w="5646" w:type="dxa"/>
          </w:tcPr>
          <w:p w14:paraId="35404D00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Customer</w:t>
            </w:r>
          </w:p>
        </w:tc>
      </w:tr>
      <w:tr w:rsidR="00757247" w:rsidRPr="00C65653" w14:paraId="0ADFE838" w14:textId="77777777" w:rsidTr="00A12CAB">
        <w:trPr>
          <w:trHeight w:val="553"/>
        </w:trPr>
        <w:tc>
          <w:tcPr>
            <w:tcW w:w="4051" w:type="dxa"/>
          </w:tcPr>
          <w:p w14:paraId="0F2A58E6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Precondition </w:t>
            </w:r>
          </w:p>
        </w:tc>
        <w:tc>
          <w:tcPr>
            <w:tcW w:w="5646" w:type="dxa"/>
          </w:tcPr>
          <w:p w14:paraId="66A11C23" w14:textId="77777777" w:rsidR="00757247" w:rsidRDefault="00757247">
            <w:pPr>
              <w:pStyle w:val="ListParagraph"/>
              <w:numPr>
                <w:ilvl w:val="0"/>
                <w:numId w:val="6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Customer has an account </w:t>
            </w:r>
          </w:p>
          <w:p w14:paraId="4DC1477A" w14:textId="77777777" w:rsidR="00757247" w:rsidRPr="002148D0" w:rsidRDefault="00757247">
            <w:pPr>
              <w:pStyle w:val="ListParagraph"/>
              <w:numPr>
                <w:ilvl w:val="0"/>
                <w:numId w:val="6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2148D0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Customer must be logged in</w:t>
            </w:r>
          </w:p>
        </w:tc>
      </w:tr>
      <w:tr w:rsidR="00757247" w:rsidRPr="00C65653" w14:paraId="2D4906F2" w14:textId="77777777" w:rsidTr="00A12CAB">
        <w:trPr>
          <w:trHeight w:val="983"/>
        </w:trPr>
        <w:tc>
          <w:tcPr>
            <w:tcW w:w="4051" w:type="dxa"/>
          </w:tcPr>
          <w:p w14:paraId="4ADC581A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flow of events</w:t>
            </w:r>
          </w:p>
        </w:tc>
        <w:tc>
          <w:tcPr>
            <w:tcW w:w="5646" w:type="dxa"/>
          </w:tcPr>
          <w:p w14:paraId="7AD110C7" w14:textId="7C48F646" w:rsidR="00407184" w:rsidRDefault="00407184" w:rsidP="00020C4D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020C4D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customer browses </w:t>
            </w:r>
            <w:r w:rsidR="00020C4D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products catalog page</w:t>
            </w:r>
            <w:r w:rsidRPr="00020C4D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and selects a product to view.</w:t>
            </w:r>
          </w:p>
          <w:p w14:paraId="161CD26B" w14:textId="4B26E819" w:rsidR="00175538" w:rsidRPr="00020C4D" w:rsidRDefault="00175538" w:rsidP="00363F52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If the customer wants to “Add to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”</w:t>
            </w:r>
            <w:r w:rsidR="00C934B0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:</w:t>
            </w:r>
          </w:p>
          <w:p w14:paraId="2A813086" w14:textId="40D33D34" w:rsidR="00407184" w:rsidRPr="00020C4D" w:rsidRDefault="00407184" w:rsidP="00363F52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customer clicks the "Add to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" button.</w:t>
            </w:r>
          </w:p>
          <w:p w14:paraId="0EC42E92" w14:textId="237F5242" w:rsidR="00407184" w:rsidRDefault="00407184" w:rsidP="00363F52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 xml:space="preserve">The system adds the selected product to the customer's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and updates the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count icon in the UI.</w:t>
            </w:r>
          </w:p>
          <w:p w14:paraId="6A739D91" w14:textId="3565B269" w:rsidR="00C934B0" w:rsidRPr="00020C4D" w:rsidRDefault="00C934B0" w:rsidP="00363F52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If The customer wants to view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details:</w:t>
            </w:r>
          </w:p>
          <w:p w14:paraId="1F36A8E2" w14:textId="1FB2B813" w:rsidR="00407184" w:rsidRPr="00020C4D" w:rsidRDefault="00407184" w:rsidP="00363F52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customer clicks on the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icon to view their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.</w:t>
            </w:r>
          </w:p>
          <w:p w14:paraId="04D040D5" w14:textId="25DE5A15" w:rsidR="00407184" w:rsidRDefault="00407184" w:rsidP="00363F52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system displays the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contents with product details (name, image, price, quantity, etc.).</w:t>
            </w:r>
          </w:p>
          <w:p w14:paraId="20164639" w14:textId="6923D5A9" w:rsidR="00C934B0" w:rsidRPr="00020C4D" w:rsidRDefault="00C934B0" w:rsidP="00363F52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If the customer wants to update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:</w:t>
            </w:r>
          </w:p>
          <w:p w14:paraId="618D9E3C" w14:textId="4390E7B6" w:rsidR="00407184" w:rsidRPr="00020C4D" w:rsidRDefault="00020C4D" w:rsidP="00020C4D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</w:t>
            </w:r>
            <w:r w:rsidR="00407184"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customer updates the quantity of an Item by either:</w:t>
            </w:r>
          </w:p>
          <w:p w14:paraId="3CC34F1D" w14:textId="0CE10AAB" w:rsidR="00407184" w:rsidRPr="00020C4D" w:rsidRDefault="00407184" w:rsidP="00020C4D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Selecting a new quantity from a dropdown.</w:t>
            </w:r>
          </w:p>
          <w:p w14:paraId="434B74D6" w14:textId="3CE144C3" w:rsidR="00407184" w:rsidRPr="00020C4D" w:rsidRDefault="00407184" w:rsidP="00020C4D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Typing the </w:t>
            </w:r>
            <w:r w:rsidR="00020C4D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quantity directly</w:t>
            </w: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.</w:t>
            </w:r>
          </w:p>
          <w:p w14:paraId="62A8212E" w14:textId="7214F913" w:rsidR="00407184" w:rsidRPr="00020C4D" w:rsidRDefault="00407184" w:rsidP="00020C4D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recalculates the total cost based on the updated quantities.</w:t>
            </w:r>
          </w:p>
          <w:p w14:paraId="75F2D730" w14:textId="275437BC" w:rsidR="00407184" w:rsidRPr="00020C4D" w:rsidRDefault="00407184" w:rsidP="00020C4D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rtl/>
                <w:lang w:bidi="ar-EG"/>
              </w:rPr>
            </w:pP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customer removes an item by clicking the "Remove" or "Delete" button.</w:t>
            </w:r>
          </w:p>
          <w:p w14:paraId="7755B485" w14:textId="3EA09509" w:rsidR="00C934B0" w:rsidRDefault="00407184" w:rsidP="00363F52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 xml:space="preserve">The system updates the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407184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and recalculates the total cost.</w:t>
            </w:r>
          </w:p>
          <w:p w14:paraId="3789FFCC" w14:textId="77D35FC5" w:rsidR="00EB0DAE" w:rsidRDefault="00EB0DAE" w:rsidP="00EB0DAE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customer clicks on save button</w:t>
            </w:r>
          </w:p>
          <w:p w14:paraId="030E0061" w14:textId="717270DB" w:rsidR="009C062F" w:rsidRDefault="009C062F" w:rsidP="00EB0DAE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checks items availability</w:t>
            </w:r>
          </w:p>
          <w:p w14:paraId="0884BC5B" w14:textId="0BEA7012" w:rsidR="009C062F" w:rsidRDefault="009C062F" w:rsidP="00E4243A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If </w:t>
            </w:r>
            <w:r w:rsidR="00E4243A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all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items in list are available:</w:t>
            </w:r>
          </w:p>
          <w:p w14:paraId="5320D2EF" w14:textId="32C346ED" w:rsidR="00757247" w:rsidRPr="00C442A2" w:rsidRDefault="00EB0DAE" w:rsidP="00C442A2">
            <w:pPr>
              <w:pStyle w:val="ListParagraph"/>
              <w:numPr>
                <w:ilvl w:val="0"/>
                <w:numId w:val="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system </w:t>
            </w:r>
            <w:r w:rsidR="00C442A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saves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the list in database</w:t>
            </w:r>
          </w:p>
        </w:tc>
      </w:tr>
      <w:tr w:rsidR="00757247" w:rsidRPr="00C65653" w14:paraId="54D0EE9E" w14:textId="77777777" w:rsidTr="00A12CAB">
        <w:trPr>
          <w:trHeight w:val="553"/>
        </w:trPr>
        <w:tc>
          <w:tcPr>
            <w:tcW w:w="4051" w:type="dxa"/>
          </w:tcPr>
          <w:p w14:paraId="659C4FDF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Alternative scenarios</w:t>
            </w:r>
          </w:p>
        </w:tc>
        <w:tc>
          <w:tcPr>
            <w:tcW w:w="5646" w:type="dxa"/>
          </w:tcPr>
          <w:p w14:paraId="38B115AC" w14:textId="37F7E1E2" w:rsidR="00757247" w:rsidRDefault="00962D64" w:rsidP="00321317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A1: start at step</w:t>
            </w:r>
            <w:r w:rsidR="006A3C67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1 </w:t>
            </w:r>
            <w:r w:rsidR="00757247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in main scenario if customer </w:t>
            </w:r>
            <w:r w:rsidR="00321317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applies filter to narrow down the product list</w:t>
            </w:r>
            <w:r w:rsidR="00757247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:</w:t>
            </w:r>
          </w:p>
          <w:p w14:paraId="3BA16A60" w14:textId="7D2B2605" w:rsidR="00321317" w:rsidRDefault="00321317">
            <w:pPr>
              <w:pStyle w:val="ListParagraph"/>
              <w:numPr>
                <w:ilvl w:val="0"/>
                <w:numId w:val="26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refreshes the catalog page to display filtered results.</w:t>
            </w:r>
          </w:p>
          <w:p w14:paraId="3E5B6F7D" w14:textId="201CFE1B" w:rsidR="00757247" w:rsidRPr="000F00B5" w:rsidRDefault="00321317" w:rsidP="000F00B5">
            <w:pPr>
              <w:ind w:left="720"/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And the flow will return to step 1 in main flow</w:t>
            </w:r>
          </w:p>
        </w:tc>
      </w:tr>
      <w:tr w:rsidR="00757247" w:rsidRPr="00C65653" w14:paraId="47C0ED0E" w14:textId="77777777" w:rsidTr="00A12CAB">
        <w:trPr>
          <w:trHeight w:val="553"/>
        </w:trPr>
        <w:tc>
          <w:tcPr>
            <w:tcW w:w="4051" w:type="dxa"/>
          </w:tcPr>
          <w:p w14:paraId="6E5F05ED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Exception scenarios</w:t>
            </w:r>
          </w:p>
        </w:tc>
        <w:tc>
          <w:tcPr>
            <w:tcW w:w="5646" w:type="dxa"/>
          </w:tcPr>
          <w:p w14:paraId="4E734FD4" w14:textId="0096DEC9" w:rsidR="00757247" w:rsidRDefault="00757247" w:rsidP="00E57CE1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E1: If </w:t>
            </w:r>
            <w:r w:rsidR="00E6161D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customer tries to </w:t>
            </w:r>
            <w:r w:rsidR="00E57CE1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save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list and he doesn’t have account:</w:t>
            </w:r>
          </w:p>
          <w:p w14:paraId="0E09E519" w14:textId="77777777" w:rsidR="00757247" w:rsidRDefault="00757247">
            <w:pPr>
              <w:pStyle w:val="ListParagraph"/>
              <w:numPr>
                <w:ilvl w:val="0"/>
                <w:numId w:val="7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The system notifies customer to create an account and use case failed </w:t>
            </w:r>
          </w:p>
          <w:p w14:paraId="3760DA0C" w14:textId="77777777" w:rsidR="000F00B5" w:rsidRDefault="000F00B5" w:rsidP="000F00B5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E2: If the product the customer selects is unavailable (out of stock or discontinued):</w:t>
            </w:r>
          </w:p>
          <w:p w14:paraId="0E53B1EF" w14:textId="77777777" w:rsidR="000F00B5" w:rsidRDefault="000F00B5">
            <w:pPr>
              <w:pStyle w:val="ListParagraph"/>
              <w:numPr>
                <w:ilvl w:val="0"/>
                <w:numId w:val="27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0F00B5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displays an out-of-stock message.</w:t>
            </w:r>
          </w:p>
          <w:p w14:paraId="5523097F" w14:textId="347489E7" w:rsidR="00103B10" w:rsidRDefault="00103B10" w:rsidP="00363F52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E3: If the product cannot be added to the </w:t>
            </w:r>
            <w:r w:rsidR="00363F52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due to stock limitations (e.g., only a few items are left).</w:t>
            </w:r>
          </w:p>
          <w:p w14:paraId="38CA663C" w14:textId="762EADED" w:rsidR="009C062F" w:rsidRPr="009C062F" w:rsidRDefault="009C062F">
            <w:pPr>
              <w:pStyle w:val="ListParagraph"/>
              <w:numPr>
                <w:ilvl w:val="0"/>
                <w:numId w:val="28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system displays a message informing the customer of stock limits and adjusts the quantity accordingly.</w:t>
            </w:r>
          </w:p>
        </w:tc>
      </w:tr>
      <w:tr w:rsidR="00757247" w:rsidRPr="00C65653" w14:paraId="203513DC" w14:textId="77777777" w:rsidTr="00A12CAB">
        <w:trPr>
          <w:trHeight w:val="1117"/>
        </w:trPr>
        <w:tc>
          <w:tcPr>
            <w:tcW w:w="4051" w:type="dxa"/>
          </w:tcPr>
          <w:p w14:paraId="4F530315" w14:textId="77777777" w:rsidR="00757247" w:rsidRPr="00C65653" w:rsidRDefault="00757247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proofErr w:type="spellStart"/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Post</w:t>
            </w: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condition</w:t>
            </w:r>
            <w:proofErr w:type="spellEnd"/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</w:t>
            </w:r>
          </w:p>
        </w:tc>
        <w:tc>
          <w:tcPr>
            <w:tcW w:w="5646" w:type="dxa"/>
          </w:tcPr>
          <w:p w14:paraId="43AF6FCD" w14:textId="77777777" w:rsidR="00757247" w:rsidRDefault="007A62F6">
            <w:pPr>
              <w:pStyle w:val="ListParagraph"/>
              <w:numPr>
                <w:ilvl w:val="0"/>
                <w:numId w:val="2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887EEB">
              <w:rPr>
                <w:rFonts w:ascii="Arabic Typesetting" w:hAnsi="Arabic Typesetting" w:cs="Arabic Typesetting" w:hint="cs"/>
                <w:sz w:val="48"/>
                <w:szCs w:val="48"/>
                <w:lang w:bidi="ar-EG"/>
              </w:rPr>
              <w:t xml:space="preserve">The </w:t>
            </w:r>
            <w:r w:rsidRPr="00887EEB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list</w:t>
            </w:r>
            <w:r w:rsidRPr="00887EEB">
              <w:rPr>
                <w:rFonts w:ascii="Arabic Typesetting" w:hAnsi="Arabic Typesetting" w:cs="Arabic Typesetting" w:hint="cs"/>
                <w:sz w:val="48"/>
                <w:szCs w:val="48"/>
                <w:lang w:bidi="ar-EG"/>
              </w:rPr>
              <w:t xml:space="preserve"> reflects the latest changes made by the customer</w:t>
            </w:r>
            <w:r w:rsidRPr="00887EEB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.</w:t>
            </w:r>
          </w:p>
          <w:p w14:paraId="3EAA2408" w14:textId="48191E1C" w:rsidR="00887EEB" w:rsidRPr="00887EEB" w:rsidRDefault="00887EEB">
            <w:pPr>
              <w:pStyle w:val="ListParagraph"/>
              <w:numPr>
                <w:ilvl w:val="0"/>
                <w:numId w:val="25"/>
              </w:num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list has been save in database</w:t>
            </w:r>
          </w:p>
        </w:tc>
      </w:tr>
    </w:tbl>
    <w:p w14:paraId="2031563E" w14:textId="3A2A3790" w:rsidR="00757247" w:rsidRPr="00757247" w:rsidRDefault="00757247" w:rsidP="00757247"/>
    <w:p w14:paraId="0A9F10CC" w14:textId="135429AB" w:rsidR="00425C08" w:rsidRDefault="00425C08" w:rsidP="000A02B7"/>
    <w:p w14:paraId="1ECF4A82" w14:textId="116A1859" w:rsidR="00425C08" w:rsidRDefault="00425C08" w:rsidP="000A02B7"/>
    <w:p w14:paraId="0A6EE6F0" w14:textId="0D47E043" w:rsidR="00425C08" w:rsidRDefault="00425C08" w:rsidP="000A02B7"/>
    <w:p w14:paraId="19731D25" w14:textId="7031CDC2" w:rsidR="002B71F0" w:rsidRDefault="002B71F0" w:rsidP="000A02B7"/>
    <w:p w14:paraId="41AF89F5" w14:textId="064C46DC" w:rsidR="002B71F0" w:rsidRDefault="002B71F0" w:rsidP="000A02B7"/>
    <w:p w14:paraId="37472B02" w14:textId="4049B156" w:rsidR="002B71F0" w:rsidRDefault="002B71F0" w:rsidP="000A02B7"/>
    <w:p w14:paraId="66250043" w14:textId="34880A3E" w:rsidR="002B71F0" w:rsidRDefault="002B71F0" w:rsidP="000A02B7"/>
    <w:p w14:paraId="61FDC8AF" w14:textId="6008CB72" w:rsidR="002B71F0" w:rsidRDefault="002B71F0" w:rsidP="000A02B7"/>
    <w:p w14:paraId="4C71C781" w14:textId="43FF79B4" w:rsidR="002B71F0" w:rsidRDefault="002B71F0" w:rsidP="000A02B7"/>
    <w:p w14:paraId="3AECC010" w14:textId="2790FF34" w:rsidR="002B71F0" w:rsidRDefault="002B71F0" w:rsidP="000A02B7"/>
    <w:p w14:paraId="009B3C1F" w14:textId="5E5E16A6" w:rsidR="002B71F0" w:rsidRDefault="002B71F0" w:rsidP="000A02B7"/>
    <w:p w14:paraId="5A97D0A5" w14:textId="0D2C364B" w:rsidR="002B71F0" w:rsidRDefault="002B71F0" w:rsidP="000A02B7"/>
    <w:p w14:paraId="742B8162" w14:textId="440F77E6" w:rsidR="002B71F0" w:rsidRDefault="002B71F0" w:rsidP="000A02B7"/>
    <w:p w14:paraId="20779098" w14:textId="25F2C91F" w:rsidR="002B71F0" w:rsidRDefault="002B71F0" w:rsidP="000A02B7"/>
    <w:p w14:paraId="6E1A830D" w14:textId="441916B7" w:rsidR="002B71F0" w:rsidRDefault="002B71F0" w:rsidP="002B71F0"/>
    <w:p w14:paraId="1189496B" w14:textId="58FDA018" w:rsidR="002B71F0" w:rsidRDefault="002B71F0">
      <w:pPr>
        <w:pStyle w:val="Heading2"/>
        <w:numPr>
          <w:ilvl w:val="0"/>
          <w:numId w:val="18"/>
        </w:numPr>
        <w:rPr>
          <w:color w:val="auto"/>
          <w:sz w:val="44"/>
          <w:szCs w:val="44"/>
        </w:rPr>
      </w:pPr>
      <w:r w:rsidRPr="002B71F0">
        <w:rPr>
          <w:color w:val="auto"/>
          <w:sz w:val="44"/>
          <w:szCs w:val="44"/>
        </w:rPr>
        <w:t>Sequence diagram</w:t>
      </w:r>
    </w:p>
    <w:p w14:paraId="14F390EA" w14:textId="05A16C2E" w:rsidR="002B71F0" w:rsidRDefault="00457208" w:rsidP="00457208">
      <w:pPr>
        <w:jc w:val="center"/>
      </w:pPr>
      <w:r>
        <w:rPr>
          <w:noProof/>
        </w:rPr>
        <w:drawing>
          <wp:inline distT="0" distB="0" distL="0" distR="0" wp14:anchorId="44E829AB" wp14:editId="0283C923">
            <wp:extent cx="4511431" cy="621845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84E31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C8A6" w14:textId="77777777" w:rsidR="00E513BA" w:rsidRDefault="00E513BA" w:rsidP="00457208">
      <w:pPr>
        <w:jc w:val="center"/>
      </w:pPr>
    </w:p>
    <w:p w14:paraId="45EA188E" w14:textId="1A5C2619" w:rsidR="002B71F0" w:rsidRDefault="00E513BA">
      <w:pPr>
        <w:pStyle w:val="Heading2"/>
        <w:numPr>
          <w:ilvl w:val="0"/>
          <w:numId w:val="29"/>
        </w:num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Activity diagram</w:t>
      </w:r>
    </w:p>
    <w:p w14:paraId="5C2E54F0" w14:textId="20A4572F" w:rsidR="00E513BA" w:rsidRDefault="00763B92" w:rsidP="00E513BA">
      <w:r>
        <w:rPr>
          <w:noProof/>
        </w:rPr>
        <w:drawing>
          <wp:inline distT="0" distB="0" distL="0" distR="0" wp14:anchorId="5BB1781F" wp14:editId="5B70F615">
            <wp:extent cx="5943600" cy="3666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84562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5268" w14:textId="30766D9F" w:rsidR="00E513BA" w:rsidRDefault="00E513BA" w:rsidP="00E513BA"/>
    <w:p w14:paraId="4A5840C2" w14:textId="36B91DB5" w:rsidR="00E513BA" w:rsidRDefault="00E513BA" w:rsidP="00E513BA"/>
    <w:p w14:paraId="76B56A50" w14:textId="28BC7CCB" w:rsidR="00E513BA" w:rsidRDefault="00E513BA" w:rsidP="00E513BA"/>
    <w:p w14:paraId="620C49CA" w14:textId="0C77C69E" w:rsidR="00E513BA" w:rsidRDefault="00E513BA" w:rsidP="00E513BA"/>
    <w:p w14:paraId="6A0B5504" w14:textId="4FC96E71" w:rsidR="00E513BA" w:rsidRDefault="00E513BA" w:rsidP="00E513BA"/>
    <w:p w14:paraId="7D9EC5C8" w14:textId="4F16769A" w:rsidR="00E513BA" w:rsidRDefault="00E513BA" w:rsidP="00E513BA"/>
    <w:p w14:paraId="2BD0CFFB" w14:textId="04C7A874" w:rsidR="00E513BA" w:rsidRDefault="00E513BA" w:rsidP="00E513BA"/>
    <w:p w14:paraId="7A961C90" w14:textId="6BD2C9E1" w:rsidR="00E513BA" w:rsidRDefault="00E513BA" w:rsidP="00E513BA"/>
    <w:p w14:paraId="1097A976" w14:textId="254CDCED" w:rsidR="00E513BA" w:rsidRDefault="00E513BA" w:rsidP="00E513BA"/>
    <w:p w14:paraId="10C42766" w14:textId="5028297A" w:rsidR="00E513BA" w:rsidRDefault="00E513BA" w:rsidP="00E513BA"/>
    <w:p w14:paraId="2FCC1AB8" w14:textId="4429BFD0" w:rsidR="00E513BA" w:rsidRDefault="00E513BA" w:rsidP="00E513BA"/>
    <w:p w14:paraId="10B06688" w14:textId="5A5A2C52" w:rsidR="00E513BA" w:rsidRDefault="00E513BA" w:rsidP="00E513BA"/>
    <w:p w14:paraId="5063397A" w14:textId="09A0E88C" w:rsidR="00E513BA" w:rsidRDefault="00E513BA" w:rsidP="00E513BA"/>
    <w:p w14:paraId="58FD3C46" w14:textId="050CEBE3" w:rsidR="002B71F0" w:rsidRDefault="002B71F0" w:rsidP="002B71F0"/>
    <w:p w14:paraId="3D88422E" w14:textId="2D308D89" w:rsidR="002B71F0" w:rsidRDefault="00207159">
      <w:pPr>
        <w:pStyle w:val="Heading1"/>
        <w:numPr>
          <w:ilvl w:val="0"/>
          <w:numId w:val="18"/>
        </w:numPr>
      </w:pPr>
      <w:r>
        <w:lastRenderedPageBreak/>
        <w:t>Use Case Specification</w:t>
      </w:r>
    </w:p>
    <w:p w14:paraId="3AB2961D" w14:textId="6C67EE0A" w:rsidR="00207159" w:rsidRDefault="00207159" w:rsidP="00535A32">
      <w:pPr>
        <w:pStyle w:val="Heading2"/>
        <w:numPr>
          <w:ilvl w:val="0"/>
          <w:numId w:val="19"/>
        </w:numPr>
        <w:rPr>
          <w:color w:val="auto"/>
          <w:sz w:val="44"/>
          <w:szCs w:val="44"/>
        </w:rPr>
      </w:pPr>
      <w:r w:rsidRPr="00207159">
        <w:rPr>
          <w:color w:val="auto"/>
          <w:sz w:val="44"/>
          <w:szCs w:val="44"/>
        </w:rPr>
        <w:t>Product Search</w:t>
      </w:r>
    </w:p>
    <w:p w14:paraId="6A23E7E5" w14:textId="7E843C8A" w:rsidR="00207159" w:rsidRDefault="00207159" w:rsidP="00207159"/>
    <w:tbl>
      <w:tblPr>
        <w:tblStyle w:val="TableGrid"/>
        <w:tblW w:w="9697" w:type="dxa"/>
        <w:tblLook w:val="04A0" w:firstRow="1" w:lastRow="0" w:firstColumn="1" w:lastColumn="0" w:noHBand="0" w:noVBand="1"/>
      </w:tblPr>
      <w:tblGrid>
        <w:gridCol w:w="4051"/>
        <w:gridCol w:w="5646"/>
      </w:tblGrid>
      <w:tr w:rsidR="00207159" w:rsidRPr="00C65653" w14:paraId="25BF8467" w14:textId="77777777" w:rsidTr="00A12CAB">
        <w:trPr>
          <w:trHeight w:val="281"/>
        </w:trPr>
        <w:tc>
          <w:tcPr>
            <w:tcW w:w="4051" w:type="dxa"/>
          </w:tcPr>
          <w:p w14:paraId="4A67EEE2" w14:textId="77777777" w:rsidR="00207159" w:rsidRPr="00C65653" w:rsidRDefault="00207159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Id</w:t>
            </w:r>
          </w:p>
        </w:tc>
        <w:tc>
          <w:tcPr>
            <w:tcW w:w="5646" w:type="dxa"/>
          </w:tcPr>
          <w:p w14:paraId="104442B3" w14:textId="72D59E99" w:rsidR="00207159" w:rsidRPr="007A6E2C" w:rsidRDefault="00207159" w:rsidP="00A12CAB">
            <w:p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UC-04</w:t>
            </w:r>
          </w:p>
        </w:tc>
      </w:tr>
      <w:tr w:rsidR="00207159" w:rsidRPr="00C65653" w14:paraId="5122D0AA" w14:textId="77777777" w:rsidTr="00A12CAB">
        <w:trPr>
          <w:trHeight w:val="553"/>
        </w:trPr>
        <w:tc>
          <w:tcPr>
            <w:tcW w:w="4051" w:type="dxa"/>
          </w:tcPr>
          <w:p w14:paraId="3F471FCF" w14:textId="77777777" w:rsidR="00207159" w:rsidRPr="00C65653" w:rsidRDefault="00207159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Use case title</w:t>
            </w:r>
          </w:p>
        </w:tc>
        <w:tc>
          <w:tcPr>
            <w:tcW w:w="5646" w:type="dxa"/>
          </w:tcPr>
          <w:p w14:paraId="269C317A" w14:textId="77777777" w:rsidR="00207159" w:rsidRPr="007A6E2C" w:rsidRDefault="00207159" w:rsidP="00A12CAB">
            <w:pPr>
              <w:rPr>
                <w:rFonts w:ascii="Constantia" w:hAnsi="Constantia"/>
                <w:sz w:val="32"/>
                <w:szCs w:val="32"/>
              </w:rPr>
            </w:pPr>
            <w:r w:rsidRPr="007A6E2C">
              <w:rPr>
                <w:rFonts w:ascii="Constantia" w:hAnsi="Constantia"/>
                <w:sz w:val="32"/>
                <w:szCs w:val="32"/>
              </w:rPr>
              <w:t>Search Product</w:t>
            </w:r>
          </w:p>
        </w:tc>
      </w:tr>
      <w:tr w:rsidR="00207159" w:rsidRPr="00C65653" w14:paraId="032B6CE1" w14:textId="77777777" w:rsidTr="00A12CAB">
        <w:trPr>
          <w:trHeight w:val="413"/>
        </w:trPr>
        <w:tc>
          <w:tcPr>
            <w:tcW w:w="4051" w:type="dxa"/>
          </w:tcPr>
          <w:p w14:paraId="3FABDE34" w14:textId="77777777" w:rsidR="00207159" w:rsidRPr="00C65653" w:rsidRDefault="00207159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Description </w:t>
            </w:r>
          </w:p>
        </w:tc>
        <w:tc>
          <w:tcPr>
            <w:tcW w:w="5646" w:type="dxa"/>
          </w:tcPr>
          <w:p w14:paraId="3F783F91" w14:textId="77777777" w:rsidR="00207159" w:rsidRPr="007A6E2C" w:rsidRDefault="00207159" w:rsidP="00A12CAB">
            <w:p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This use case allows customers to search for products within the store</w:t>
            </w:r>
          </w:p>
        </w:tc>
      </w:tr>
      <w:tr w:rsidR="00207159" w:rsidRPr="00C65653" w14:paraId="38DD4B64" w14:textId="77777777" w:rsidTr="00A12CAB">
        <w:trPr>
          <w:trHeight w:val="271"/>
        </w:trPr>
        <w:tc>
          <w:tcPr>
            <w:tcW w:w="4051" w:type="dxa"/>
          </w:tcPr>
          <w:p w14:paraId="33FCA6FE" w14:textId="77777777" w:rsidR="00207159" w:rsidRPr="00C65653" w:rsidRDefault="00207159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Actors</w:t>
            </w:r>
          </w:p>
        </w:tc>
        <w:tc>
          <w:tcPr>
            <w:tcW w:w="5646" w:type="dxa"/>
          </w:tcPr>
          <w:p w14:paraId="7E9F1B0A" w14:textId="77777777" w:rsidR="00207159" w:rsidRPr="007A6E2C" w:rsidRDefault="00207159" w:rsidP="00A12CAB">
            <w:p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 xml:space="preserve">Customer </w:t>
            </w:r>
          </w:p>
        </w:tc>
      </w:tr>
      <w:tr w:rsidR="00207159" w:rsidRPr="002148D0" w14:paraId="3108F658" w14:textId="77777777" w:rsidTr="00A12CAB">
        <w:trPr>
          <w:trHeight w:val="553"/>
        </w:trPr>
        <w:tc>
          <w:tcPr>
            <w:tcW w:w="4051" w:type="dxa"/>
          </w:tcPr>
          <w:p w14:paraId="1CA1FF71" w14:textId="77777777" w:rsidR="00207159" w:rsidRPr="00C65653" w:rsidRDefault="00207159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Precondition </w:t>
            </w:r>
          </w:p>
        </w:tc>
        <w:tc>
          <w:tcPr>
            <w:tcW w:w="5646" w:type="dxa"/>
          </w:tcPr>
          <w:p w14:paraId="0DD149CD" w14:textId="77777777" w:rsidR="00207159" w:rsidRPr="007A6E2C" w:rsidRDefault="00207159" w:rsidP="00A12CAB">
            <w:p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The customer must be logged into the system</w:t>
            </w:r>
          </w:p>
        </w:tc>
      </w:tr>
      <w:tr w:rsidR="00207159" w:rsidRPr="005E60B8" w14:paraId="22F5508C" w14:textId="77777777" w:rsidTr="00A12CAB">
        <w:trPr>
          <w:trHeight w:val="983"/>
        </w:trPr>
        <w:tc>
          <w:tcPr>
            <w:tcW w:w="4051" w:type="dxa"/>
          </w:tcPr>
          <w:p w14:paraId="3FDF62A3" w14:textId="77777777" w:rsidR="00207159" w:rsidRPr="00C65653" w:rsidRDefault="00207159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The flow of events</w:t>
            </w:r>
          </w:p>
        </w:tc>
        <w:tc>
          <w:tcPr>
            <w:tcW w:w="5646" w:type="dxa"/>
          </w:tcPr>
          <w:p w14:paraId="77D7EACB" w14:textId="77777777" w:rsidR="00207159" w:rsidRPr="007A6E2C" w:rsidRDefault="00207159">
            <w:pPr>
              <w:pStyle w:val="ListParagraph"/>
              <w:numPr>
                <w:ilvl w:val="0"/>
                <w:numId w:val="20"/>
              </w:num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The system displays a search text box for entering search criteria.</w:t>
            </w:r>
          </w:p>
          <w:p w14:paraId="315756F2" w14:textId="77777777" w:rsidR="00207159" w:rsidRPr="007A6E2C" w:rsidRDefault="00207159">
            <w:pPr>
              <w:pStyle w:val="ListParagraph"/>
              <w:numPr>
                <w:ilvl w:val="0"/>
                <w:numId w:val="20"/>
              </w:num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The customer enters a keyword or phrase in the search text box (e.g., product name, category, or other details)</w:t>
            </w:r>
          </w:p>
          <w:p w14:paraId="7EAF5CA6" w14:textId="77777777" w:rsidR="00207159" w:rsidRPr="007A6E2C" w:rsidRDefault="00207159">
            <w:pPr>
              <w:pStyle w:val="ListParagraph"/>
              <w:numPr>
                <w:ilvl w:val="0"/>
                <w:numId w:val="20"/>
              </w:num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The system performs search using the input data, matching it against product names, categories, or other relevant fields.</w:t>
            </w:r>
          </w:p>
          <w:p w14:paraId="28824B3C" w14:textId="77777777" w:rsidR="00207159" w:rsidRPr="007A6E2C" w:rsidRDefault="00207159">
            <w:pPr>
              <w:pStyle w:val="ListParagraph"/>
              <w:numPr>
                <w:ilvl w:val="0"/>
                <w:numId w:val="20"/>
              </w:num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 xml:space="preserve">The system displays a list of products that match the search criteria </w:t>
            </w:r>
          </w:p>
          <w:p w14:paraId="298D0B40" w14:textId="77777777" w:rsidR="00207159" w:rsidRPr="007A6E2C" w:rsidRDefault="00207159">
            <w:pPr>
              <w:pStyle w:val="ListParagraph"/>
              <w:numPr>
                <w:ilvl w:val="0"/>
                <w:numId w:val="20"/>
              </w:num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The customer selects a product from the search results to view more details.</w:t>
            </w:r>
          </w:p>
        </w:tc>
      </w:tr>
      <w:tr w:rsidR="00207159" w:rsidRPr="00C65653" w14:paraId="27B0A978" w14:textId="77777777" w:rsidTr="00A12CAB">
        <w:trPr>
          <w:trHeight w:val="553"/>
        </w:trPr>
        <w:tc>
          <w:tcPr>
            <w:tcW w:w="4051" w:type="dxa"/>
          </w:tcPr>
          <w:p w14:paraId="381FCA79" w14:textId="77777777" w:rsidR="00207159" w:rsidRPr="00C65653" w:rsidRDefault="00207159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Alternative scenarios</w:t>
            </w:r>
          </w:p>
        </w:tc>
        <w:tc>
          <w:tcPr>
            <w:tcW w:w="5646" w:type="dxa"/>
          </w:tcPr>
          <w:p w14:paraId="36A765F7" w14:textId="77777777" w:rsidR="00207159" w:rsidRPr="007A6E2C" w:rsidRDefault="00207159" w:rsidP="00A12CAB">
            <w:p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A1: start at step 2 if customer entered vague search criteria:</w:t>
            </w:r>
          </w:p>
          <w:p w14:paraId="4EFF7EAF" w14:textId="77777777" w:rsidR="00207159" w:rsidRPr="007A6E2C" w:rsidRDefault="00207159">
            <w:pPr>
              <w:pStyle w:val="ListParagraph"/>
              <w:numPr>
                <w:ilvl w:val="0"/>
                <w:numId w:val="21"/>
              </w:num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The system suggests refining the search</w:t>
            </w:r>
          </w:p>
          <w:p w14:paraId="3AABE421" w14:textId="77777777" w:rsidR="00207159" w:rsidRPr="007A6E2C" w:rsidRDefault="00207159">
            <w:pPr>
              <w:pStyle w:val="ListParagraph"/>
              <w:numPr>
                <w:ilvl w:val="0"/>
                <w:numId w:val="21"/>
              </w:num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lastRenderedPageBreak/>
              <w:t xml:space="preserve">The customer presents more specific details </w:t>
            </w:r>
          </w:p>
          <w:p w14:paraId="6F5B96AF" w14:textId="77777777" w:rsidR="00207159" w:rsidRPr="007A6E2C" w:rsidRDefault="00207159" w:rsidP="00A12CAB">
            <w:pPr>
              <w:ind w:left="360"/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And flow will return to step 3 in the main flow</w:t>
            </w:r>
          </w:p>
        </w:tc>
      </w:tr>
      <w:tr w:rsidR="00207159" w:rsidRPr="002148D0" w14:paraId="5B4E642E" w14:textId="77777777" w:rsidTr="00A12CAB">
        <w:trPr>
          <w:trHeight w:val="553"/>
        </w:trPr>
        <w:tc>
          <w:tcPr>
            <w:tcW w:w="4051" w:type="dxa"/>
          </w:tcPr>
          <w:p w14:paraId="3F6217AB" w14:textId="77777777" w:rsidR="00207159" w:rsidRPr="00C65653" w:rsidRDefault="00207159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lastRenderedPageBreak/>
              <w:t>Exception scenarios</w:t>
            </w:r>
          </w:p>
        </w:tc>
        <w:tc>
          <w:tcPr>
            <w:tcW w:w="5646" w:type="dxa"/>
          </w:tcPr>
          <w:p w14:paraId="3132C201" w14:textId="77777777" w:rsidR="00207159" w:rsidRPr="007A6E2C" w:rsidRDefault="00207159" w:rsidP="00A12CAB">
            <w:p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E1: If no results found for the search input:</w:t>
            </w:r>
          </w:p>
          <w:p w14:paraId="034973C3" w14:textId="77777777" w:rsidR="00207159" w:rsidRPr="007A6E2C" w:rsidRDefault="00207159">
            <w:pPr>
              <w:pStyle w:val="ListParagraph"/>
              <w:numPr>
                <w:ilvl w:val="0"/>
                <w:numId w:val="22"/>
              </w:num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The system informs the customer that no products match the search criteria</w:t>
            </w:r>
          </w:p>
          <w:p w14:paraId="33EAB9B0" w14:textId="77777777" w:rsidR="00207159" w:rsidRPr="007A6E2C" w:rsidRDefault="00207159" w:rsidP="00A12CAB">
            <w:p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E2: If search input left empty:</w:t>
            </w:r>
          </w:p>
          <w:p w14:paraId="4EE2511B" w14:textId="77777777" w:rsidR="00207159" w:rsidRPr="007A6E2C" w:rsidRDefault="00207159">
            <w:pPr>
              <w:pStyle w:val="ListParagraph"/>
              <w:numPr>
                <w:ilvl w:val="0"/>
                <w:numId w:val="23"/>
              </w:num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The system prompts the customer to enter valid search terms before proceedings with the search</w:t>
            </w:r>
          </w:p>
        </w:tc>
      </w:tr>
      <w:tr w:rsidR="00207159" w:rsidRPr="001D6173" w14:paraId="39D9D84A" w14:textId="77777777" w:rsidTr="00A12CAB">
        <w:trPr>
          <w:trHeight w:val="1117"/>
        </w:trPr>
        <w:tc>
          <w:tcPr>
            <w:tcW w:w="4051" w:type="dxa"/>
          </w:tcPr>
          <w:p w14:paraId="69661DB6" w14:textId="77777777" w:rsidR="00207159" w:rsidRPr="00C65653" w:rsidRDefault="00207159" w:rsidP="00A12CAB">
            <w:pP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</w:pPr>
            <w:proofErr w:type="spellStart"/>
            <w:r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Post</w:t>
            </w:r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>condition</w:t>
            </w:r>
            <w:proofErr w:type="spellEnd"/>
            <w:r w:rsidRPr="00C65653">
              <w:rPr>
                <w:rFonts w:ascii="Arabic Typesetting" w:hAnsi="Arabic Typesetting" w:cs="Arabic Typesetting"/>
                <w:sz w:val="48"/>
                <w:szCs w:val="48"/>
                <w:lang w:bidi="ar-EG"/>
              </w:rPr>
              <w:t xml:space="preserve"> </w:t>
            </w:r>
          </w:p>
        </w:tc>
        <w:tc>
          <w:tcPr>
            <w:tcW w:w="5646" w:type="dxa"/>
          </w:tcPr>
          <w:p w14:paraId="0D8EC9A1" w14:textId="77777777" w:rsidR="00207159" w:rsidRPr="007A6E2C" w:rsidRDefault="00207159" w:rsidP="00A12CAB">
            <w:pPr>
              <w:rPr>
                <w:rFonts w:ascii="Constantia" w:hAnsi="Constantia" w:cs="Arabic Typesetting"/>
                <w:sz w:val="32"/>
                <w:szCs w:val="32"/>
                <w:lang w:bidi="ar-EG"/>
              </w:rPr>
            </w:pPr>
            <w:r w:rsidRPr="007A6E2C">
              <w:rPr>
                <w:rFonts w:ascii="Constantia" w:hAnsi="Constantia" w:cs="Arabic Typesetting"/>
                <w:sz w:val="32"/>
                <w:szCs w:val="32"/>
                <w:lang w:bidi="ar-EG"/>
              </w:rPr>
              <w:t>The customer is presented with a list of products that match the search criteria.</w:t>
            </w:r>
          </w:p>
        </w:tc>
      </w:tr>
    </w:tbl>
    <w:p w14:paraId="3213801B" w14:textId="21502BFE" w:rsidR="00207159" w:rsidRDefault="00207159" w:rsidP="00207159"/>
    <w:p w14:paraId="25BC019A" w14:textId="202F6D4D" w:rsidR="00FF1642" w:rsidRDefault="00FF1642" w:rsidP="00207159"/>
    <w:p w14:paraId="5680D9E5" w14:textId="2972A0B9" w:rsidR="00FF1642" w:rsidRDefault="00FF1642">
      <w:pPr>
        <w:pStyle w:val="Heading2"/>
        <w:numPr>
          <w:ilvl w:val="0"/>
          <w:numId w:val="24"/>
        </w:numPr>
        <w:rPr>
          <w:color w:val="auto"/>
          <w:sz w:val="44"/>
          <w:szCs w:val="44"/>
        </w:rPr>
      </w:pPr>
      <w:r w:rsidRPr="00FF1642">
        <w:rPr>
          <w:color w:val="auto"/>
          <w:sz w:val="44"/>
          <w:szCs w:val="44"/>
        </w:rPr>
        <w:t>Sequence diagram</w:t>
      </w:r>
    </w:p>
    <w:p w14:paraId="2D8CA2DD" w14:textId="661BC6C7" w:rsidR="00540432" w:rsidRDefault="00540432" w:rsidP="00540432"/>
    <w:p w14:paraId="52A5BA20" w14:textId="15764AE3" w:rsidR="00806693" w:rsidRDefault="00806693" w:rsidP="00806693">
      <w:pPr>
        <w:jc w:val="center"/>
      </w:pPr>
      <w:r>
        <w:rPr>
          <w:noProof/>
        </w:rPr>
        <w:lastRenderedPageBreak/>
        <w:drawing>
          <wp:inline distT="0" distB="0" distL="0" distR="0" wp14:anchorId="762394D8" wp14:editId="4286F743">
            <wp:extent cx="5090601" cy="574597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for search produ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A4EA" w14:textId="004E6F0B" w:rsidR="00540432" w:rsidRDefault="00540432" w:rsidP="00540432"/>
    <w:p w14:paraId="5C0697CA" w14:textId="03FA1354" w:rsidR="00540432" w:rsidRDefault="00540432" w:rsidP="00540432"/>
    <w:p w14:paraId="2BC43171" w14:textId="20A9912C" w:rsidR="00540432" w:rsidRDefault="00540432" w:rsidP="00540432"/>
    <w:p w14:paraId="243305A6" w14:textId="546C81C7" w:rsidR="00540432" w:rsidRDefault="00540432" w:rsidP="00540432"/>
    <w:p w14:paraId="61BB8C47" w14:textId="73016997" w:rsidR="00540432" w:rsidRDefault="00540432" w:rsidP="00540432"/>
    <w:p w14:paraId="183CB1FB" w14:textId="6B84A1DA" w:rsidR="00540432" w:rsidRDefault="00540432" w:rsidP="00540432"/>
    <w:p w14:paraId="5A4226D3" w14:textId="4CA49AE1" w:rsidR="00540432" w:rsidRPr="0054397F" w:rsidRDefault="0054397F">
      <w:pPr>
        <w:pStyle w:val="Heading2"/>
        <w:numPr>
          <w:ilvl w:val="0"/>
          <w:numId w:val="29"/>
        </w:num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lastRenderedPageBreak/>
        <w:t>Activity diagram</w:t>
      </w:r>
    </w:p>
    <w:p w14:paraId="21F2A300" w14:textId="336EBD30" w:rsidR="00540432" w:rsidRDefault="005C6FED" w:rsidP="00540432">
      <w:r>
        <w:rPr>
          <w:noProof/>
        </w:rPr>
        <w:drawing>
          <wp:inline distT="0" distB="0" distL="0" distR="0" wp14:anchorId="3A5CAA50" wp14:editId="755C2995">
            <wp:extent cx="5943600" cy="2754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 for search produ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49A1" w14:textId="7A787522" w:rsidR="00540432" w:rsidRDefault="00540432" w:rsidP="00540432"/>
    <w:p w14:paraId="7A329CC6" w14:textId="02B548DA" w:rsidR="00540432" w:rsidRDefault="00540432" w:rsidP="00540432"/>
    <w:p w14:paraId="7FB87C7A" w14:textId="638C57BF" w:rsidR="00540432" w:rsidRDefault="00540432" w:rsidP="00540432"/>
    <w:p w14:paraId="1A0F1BDF" w14:textId="50ACF98D" w:rsidR="00540432" w:rsidRDefault="00540432" w:rsidP="00540432"/>
    <w:p w14:paraId="16EE7143" w14:textId="547BE56A" w:rsidR="00540432" w:rsidRDefault="00540432" w:rsidP="00540432"/>
    <w:p w14:paraId="301CF7B0" w14:textId="6256EF28" w:rsidR="00540432" w:rsidRDefault="00540432" w:rsidP="00540432"/>
    <w:p w14:paraId="3C21B1AA" w14:textId="73A9A251" w:rsidR="00540432" w:rsidRDefault="00540432" w:rsidP="00540432"/>
    <w:p w14:paraId="4DC4FC47" w14:textId="190F1D91" w:rsidR="00540432" w:rsidRDefault="00540432" w:rsidP="00540432"/>
    <w:p w14:paraId="73EDFB1F" w14:textId="0BC7BDFD" w:rsidR="00540432" w:rsidRDefault="00540432" w:rsidP="00540432"/>
    <w:p w14:paraId="08D051C7" w14:textId="3ADE01FB" w:rsidR="00540432" w:rsidRDefault="00540432" w:rsidP="00540432"/>
    <w:p w14:paraId="71FEC6FB" w14:textId="5624925A" w:rsidR="00540432" w:rsidRDefault="00540432" w:rsidP="00540432"/>
    <w:p w14:paraId="540F7A9C" w14:textId="70DF8C6F" w:rsidR="00540432" w:rsidRDefault="00540432" w:rsidP="00540432"/>
    <w:p w14:paraId="4B1B6F64" w14:textId="768D2CE9" w:rsidR="00540432" w:rsidRDefault="00540432" w:rsidP="00540432"/>
    <w:p w14:paraId="2100E1D4" w14:textId="39E44D2B" w:rsidR="00540432" w:rsidRDefault="00540432" w:rsidP="00540432"/>
    <w:p w14:paraId="06714B95" w14:textId="436D4841" w:rsidR="00540432" w:rsidRDefault="00540432" w:rsidP="00540432"/>
    <w:p w14:paraId="5279B722" w14:textId="2273852B" w:rsidR="00540432" w:rsidRDefault="00540432" w:rsidP="00540432"/>
    <w:p w14:paraId="44C89917" w14:textId="5EA5D25B" w:rsidR="00540432" w:rsidRDefault="00540432" w:rsidP="00540432"/>
    <w:p w14:paraId="113268D2" w14:textId="08E60069" w:rsidR="00540432" w:rsidRPr="00540432" w:rsidRDefault="00540432" w:rsidP="00540432"/>
    <w:sectPr w:rsidR="00540432" w:rsidRPr="00540432" w:rsidSect="00FD2C42">
      <w:type w:val="continuous"/>
      <w:pgSz w:w="12240" w:h="15840" w:code="1"/>
      <w:pgMar w:top="1440" w:right="1800" w:bottom="1440" w:left="1800" w:header="720" w:footer="720" w:gutter="0"/>
      <w:pgNumType w:fmt="lowerRoman" w:start="2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A000206F" w:usb1="C0000000" w:usb2="00000008" w:usb3="00000000" w:csb0="000000D3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F375F"/>
    <w:multiLevelType w:val="multilevel"/>
    <w:tmpl w:val="5AB64D9C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52"/>
        <w:szCs w:val="52"/>
      </w:rPr>
    </w:lvl>
    <w:lvl w:ilvl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14125"/>
    <w:multiLevelType w:val="hybridMultilevel"/>
    <w:tmpl w:val="AFFE5302"/>
    <w:lvl w:ilvl="0" w:tplc="CD4C5E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0128D8"/>
    <w:multiLevelType w:val="multilevel"/>
    <w:tmpl w:val="294C916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hAnsiTheme="majorHAnsi" w:cstheme="majorHAnsi" w:hint="default"/>
        <w:sz w:val="52"/>
        <w:szCs w:val="52"/>
      </w:rPr>
    </w:lvl>
    <w:lvl w:ilvl="1">
      <w:start w:val="4"/>
      <w:numFmt w:val="decimal"/>
      <w:lvlText w:val="%2."/>
      <w:lvlJc w:val="left"/>
      <w:pPr>
        <w:ind w:left="1620" w:hanging="360"/>
      </w:pPr>
      <w:rPr>
        <w:rFonts w:hint="default"/>
        <w:sz w:val="44"/>
        <w:szCs w:val="68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5F46B3"/>
    <w:multiLevelType w:val="hybridMultilevel"/>
    <w:tmpl w:val="A792FDFA"/>
    <w:lvl w:ilvl="0" w:tplc="444A24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2BA7"/>
    <w:multiLevelType w:val="multilevel"/>
    <w:tmpl w:val="8E7A7E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hAnsiTheme="majorHAnsi" w:cstheme="majorHAnsi" w:hint="default"/>
        <w:sz w:val="52"/>
        <w:szCs w:val="52"/>
      </w:rPr>
    </w:lvl>
    <w:lvl w:ilvl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133C41"/>
    <w:multiLevelType w:val="multilevel"/>
    <w:tmpl w:val="90FE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52"/>
        <w:szCs w:val="52"/>
      </w:rPr>
    </w:lvl>
    <w:lvl w:ilvl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7B20CC"/>
    <w:multiLevelType w:val="hybridMultilevel"/>
    <w:tmpl w:val="18A61BA0"/>
    <w:lvl w:ilvl="0" w:tplc="A9CEC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F4DDD"/>
    <w:multiLevelType w:val="multilevel"/>
    <w:tmpl w:val="D640123E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hAnsiTheme="majorHAnsi" w:cstheme="majorHAnsi" w:hint="default"/>
        <w:color w:val="auto"/>
        <w:sz w:val="52"/>
        <w:szCs w:val="52"/>
      </w:rPr>
    </w:lvl>
    <w:lvl w:ilvl="1">
      <w:start w:val="3"/>
      <w:numFmt w:val="decimal"/>
      <w:lvlText w:val="%2."/>
      <w:lvlJc w:val="left"/>
      <w:pPr>
        <w:ind w:left="1620" w:hanging="360"/>
      </w:pPr>
      <w:rPr>
        <w:rFonts w:hint="default"/>
        <w:sz w:val="44"/>
        <w:szCs w:val="68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B93D85"/>
    <w:multiLevelType w:val="multilevel"/>
    <w:tmpl w:val="90FE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52"/>
        <w:szCs w:val="52"/>
      </w:rPr>
    </w:lvl>
    <w:lvl w:ilvl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EA1BA0"/>
    <w:multiLevelType w:val="hybridMultilevel"/>
    <w:tmpl w:val="DDD27494"/>
    <w:lvl w:ilvl="0" w:tplc="58DC4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D6E54"/>
    <w:multiLevelType w:val="hybridMultilevel"/>
    <w:tmpl w:val="E702CEE4"/>
    <w:lvl w:ilvl="0" w:tplc="B69858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97F7B"/>
    <w:multiLevelType w:val="hybridMultilevel"/>
    <w:tmpl w:val="25569B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551FA8"/>
    <w:multiLevelType w:val="multilevel"/>
    <w:tmpl w:val="8E7A7E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hAnsiTheme="majorHAnsi" w:cstheme="majorHAnsi" w:hint="default"/>
        <w:sz w:val="52"/>
        <w:szCs w:val="52"/>
      </w:rPr>
    </w:lvl>
    <w:lvl w:ilvl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637BE3"/>
    <w:multiLevelType w:val="hybridMultilevel"/>
    <w:tmpl w:val="30661D88"/>
    <w:lvl w:ilvl="0" w:tplc="A78C2C5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42"/>
        <w:szCs w:val="4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886C49"/>
    <w:multiLevelType w:val="hybridMultilevel"/>
    <w:tmpl w:val="EBDAAB12"/>
    <w:lvl w:ilvl="0" w:tplc="CD4C5E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44"/>
        <w:szCs w:val="44"/>
      </w:rPr>
    </w:lvl>
    <w:lvl w:ilvl="1" w:tplc="2542CDD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31E8A"/>
    <w:multiLevelType w:val="multilevel"/>
    <w:tmpl w:val="8F8C83B6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Theme="majorHAnsi" w:hAnsiTheme="majorHAnsi" w:cstheme="majorHAnsi" w:hint="default"/>
        <w:sz w:val="52"/>
        <w:szCs w:val="52"/>
      </w:rPr>
    </w:lvl>
    <w:lvl w:ilvl="1">
      <w:start w:val="1"/>
      <w:numFmt w:val="decimal"/>
      <w:lvlText w:val="%2."/>
      <w:lvlJc w:val="left"/>
      <w:pPr>
        <w:ind w:left="2340" w:hanging="360"/>
      </w:pPr>
      <w:rPr>
        <w:rFonts w:hint="default"/>
        <w:sz w:val="44"/>
        <w:szCs w:val="68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125EDB"/>
    <w:multiLevelType w:val="hybridMultilevel"/>
    <w:tmpl w:val="094CEADE"/>
    <w:lvl w:ilvl="0" w:tplc="F16A15F8">
      <w:start w:val="1"/>
      <w:numFmt w:val="decimal"/>
      <w:lvlText w:val="%1."/>
      <w:lvlJc w:val="left"/>
      <w:pPr>
        <w:ind w:left="360" w:hanging="360"/>
      </w:pPr>
      <w:rPr>
        <w:rFonts w:hint="default"/>
        <w:sz w:val="52"/>
        <w:szCs w:val="5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218275D"/>
    <w:multiLevelType w:val="hybridMultilevel"/>
    <w:tmpl w:val="1080562C"/>
    <w:lvl w:ilvl="0" w:tplc="5C6E5DA0">
      <w:start w:val="1"/>
      <w:numFmt w:val="decimal"/>
      <w:lvlText w:val="%1."/>
      <w:lvlJc w:val="left"/>
      <w:pPr>
        <w:ind w:left="360" w:hanging="360"/>
      </w:pPr>
      <w:rPr>
        <w:rFonts w:hint="default"/>
        <w:sz w:val="52"/>
        <w:szCs w:val="5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97A57F4"/>
    <w:multiLevelType w:val="multilevel"/>
    <w:tmpl w:val="AE986F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Theme="majorHAnsi" w:hAnsiTheme="majorHAnsi" w:cstheme="majorHAnsi" w:hint="default"/>
        <w:sz w:val="52"/>
        <w:szCs w:val="52"/>
      </w:rPr>
    </w:lvl>
    <w:lvl w:ilvl="1">
      <w:start w:val="1"/>
      <w:numFmt w:val="decimal"/>
      <w:lvlText w:val="%2."/>
      <w:lvlJc w:val="left"/>
      <w:pPr>
        <w:ind w:left="2340" w:hanging="360"/>
      </w:pPr>
      <w:rPr>
        <w:rFonts w:hint="default"/>
        <w:sz w:val="44"/>
        <w:szCs w:val="68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13899"/>
    <w:multiLevelType w:val="hybridMultilevel"/>
    <w:tmpl w:val="E5580BB8"/>
    <w:lvl w:ilvl="0" w:tplc="FD007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A24DE1"/>
    <w:multiLevelType w:val="hybridMultilevel"/>
    <w:tmpl w:val="C3AAFFD0"/>
    <w:lvl w:ilvl="0" w:tplc="2542CDD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ED6734"/>
    <w:multiLevelType w:val="hybridMultilevel"/>
    <w:tmpl w:val="25AC7A1E"/>
    <w:lvl w:ilvl="0" w:tplc="A78C2C5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42"/>
        <w:szCs w:val="4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FD7307"/>
    <w:multiLevelType w:val="multilevel"/>
    <w:tmpl w:val="90FE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52"/>
        <w:szCs w:val="52"/>
      </w:rPr>
    </w:lvl>
    <w:lvl w:ilvl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810"/>
        </w:tabs>
        <w:ind w:left="81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3F586B"/>
    <w:multiLevelType w:val="hybridMultilevel"/>
    <w:tmpl w:val="85685030"/>
    <w:lvl w:ilvl="0" w:tplc="C1601C80">
      <w:start w:val="1"/>
      <w:numFmt w:val="decimal"/>
      <w:lvlText w:val="%1."/>
      <w:lvlJc w:val="left"/>
      <w:pPr>
        <w:ind w:left="360" w:hanging="360"/>
      </w:pPr>
      <w:rPr>
        <w:rFonts w:hint="default"/>
        <w:sz w:val="52"/>
        <w:szCs w:val="5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0D32ECE"/>
    <w:multiLevelType w:val="multilevel"/>
    <w:tmpl w:val="90FEC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52"/>
        <w:szCs w:val="52"/>
      </w:rPr>
    </w:lvl>
    <w:lvl w:ilvl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6B476D"/>
    <w:multiLevelType w:val="hybridMultilevel"/>
    <w:tmpl w:val="982A077E"/>
    <w:lvl w:ilvl="0" w:tplc="ACC234AE">
      <w:start w:val="1"/>
      <w:numFmt w:val="decimal"/>
      <w:lvlText w:val="%1."/>
      <w:lvlJc w:val="left"/>
      <w:pPr>
        <w:ind w:left="360" w:hanging="360"/>
      </w:pPr>
      <w:rPr>
        <w:rFonts w:ascii="Arabic Typesetting" w:eastAsiaTheme="minorHAnsi" w:hAnsi="Arabic Typesetting" w:cs="Arabic Typesetting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87A414C"/>
    <w:multiLevelType w:val="multilevel"/>
    <w:tmpl w:val="C4BE54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hAnsiTheme="majorHAnsi" w:cstheme="majorHAnsi" w:hint="default"/>
        <w:sz w:val="52"/>
        <w:szCs w:val="52"/>
      </w:rPr>
    </w:lvl>
    <w:lvl w:ilvl="1">
      <w:start w:val="1"/>
      <w:numFmt w:val="decimal"/>
      <w:lvlText w:val="%2."/>
      <w:lvlJc w:val="left"/>
      <w:pPr>
        <w:ind w:left="1620" w:hanging="360"/>
      </w:pPr>
      <w:rPr>
        <w:rFonts w:hint="default"/>
        <w:sz w:val="44"/>
        <w:szCs w:val="68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46289F"/>
    <w:multiLevelType w:val="multilevel"/>
    <w:tmpl w:val="AE986F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Theme="majorHAnsi" w:hAnsiTheme="majorHAnsi" w:cstheme="majorHAnsi" w:hint="default"/>
        <w:sz w:val="52"/>
        <w:szCs w:val="52"/>
      </w:rPr>
    </w:lvl>
    <w:lvl w:ilvl="1">
      <w:start w:val="1"/>
      <w:numFmt w:val="decimal"/>
      <w:lvlText w:val="%2."/>
      <w:lvlJc w:val="left"/>
      <w:pPr>
        <w:ind w:left="2340" w:hanging="360"/>
      </w:pPr>
      <w:rPr>
        <w:rFonts w:hint="default"/>
        <w:sz w:val="44"/>
        <w:szCs w:val="68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472375"/>
    <w:multiLevelType w:val="hybridMultilevel"/>
    <w:tmpl w:val="077459A2"/>
    <w:lvl w:ilvl="0" w:tplc="A78C2C5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42"/>
        <w:szCs w:val="4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17"/>
  </w:num>
  <w:num w:numId="4">
    <w:abstractNumId w:val="5"/>
  </w:num>
  <w:num w:numId="5">
    <w:abstractNumId w:val="23"/>
  </w:num>
  <w:num w:numId="6">
    <w:abstractNumId w:val="9"/>
  </w:num>
  <w:num w:numId="7">
    <w:abstractNumId w:val="10"/>
  </w:num>
  <w:num w:numId="8">
    <w:abstractNumId w:val="16"/>
  </w:num>
  <w:num w:numId="9">
    <w:abstractNumId w:val="8"/>
  </w:num>
  <w:num w:numId="10">
    <w:abstractNumId w:val="4"/>
  </w:num>
  <w:num w:numId="11">
    <w:abstractNumId w:val="12"/>
  </w:num>
  <w:num w:numId="12">
    <w:abstractNumId w:val="26"/>
  </w:num>
  <w:num w:numId="13">
    <w:abstractNumId w:val="1"/>
  </w:num>
  <w:num w:numId="14">
    <w:abstractNumId w:val="14"/>
  </w:num>
  <w:num w:numId="15">
    <w:abstractNumId w:val="0"/>
  </w:num>
  <w:num w:numId="16">
    <w:abstractNumId w:val="28"/>
  </w:num>
  <w:num w:numId="17">
    <w:abstractNumId w:val="2"/>
  </w:num>
  <w:num w:numId="18">
    <w:abstractNumId w:val="13"/>
  </w:num>
  <w:num w:numId="19">
    <w:abstractNumId w:val="7"/>
  </w:num>
  <w:num w:numId="20">
    <w:abstractNumId w:val="25"/>
  </w:num>
  <w:num w:numId="21">
    <w:abstractNumId w:val="11"/>
  </w:num>
  <w:num w:numId="22">
    <w:abstractNumId w:val="6"/>
  </w:num>
  <w:num w:numId="23">
    <w:abstractNumId w:val="3"/>
  </w:num>
  <w:num w:numId="24">
    <w:abstractNumId w:val="21"/>
  </w:num>
  <w:num w:numId="25">
    <w:abstractNumId w:val="19"/>
  </w:num>
  <w:num w:numId="26">
    <w:abstractNumId w:val="15"/>
  </w:num>
  <w:num w:numId="27">
    <w:abstractNumId w:val="18"/>
  </w:num>
  <w:num w:numId="28">
    <w:abstractNumId w:val="27"/>
  </w:num>
  <w:num w:numId="29">
    <w:abstractNumId w:val="2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6B4"/>
    <w:rsid w:val="00003658"/>
    <w:rsid w:val="00005112"/>
    <w:rsid w:val="00020C4D"/>
    <w:rsid w:val="000250A0"/>
    <w:rsid w:val="000A02B7"/>
    <w:rsid w:val="000A1B57"/>
    <w:rsid w:val="000D2692"/>
    <w:rsid w:val="000D6528"/>
    <w:rsid w:val="000F00B5"/>
    <w:rsid w:val="00103B10"/>
    <w:rsid w:val="00160A93"/>
    <w:rsid w:val="00175538"/>
    <w:rsid w:val="001A1C77"/>
    <w:rsid w:val="001C0907"/>
    <w:rsid w:val="001D1172"/>
    <w:rsid w:val="00207159"/>
    <w:rsid w:val="00213372"/>
    <w:rsid w:val="002134DD"/>
    <w:rsid w:val="00223707"/>
    <w:rsid w:val="002242CB"/>
    <w:rsid w:val="002A386F"/>
    <w:rsid w:val="002B71F0"/>
    <w:rsid w:val="002C0C03"/>
    <w:rsid w:val="002C3619"/>
    <w:rsid w:val="0030624F"/>
    <w:rsid w:val="00310518"/>
    <w:rsid w:val="00312EE7"/>
    <w:rsid w:val="00321317"/>
    <w:rsid w:val="00363F52"/>
    <w:rsid w:val="003836B4"/>
    <w:rsid w:val="003B16B6"/>
    <w:rsid w:val="003E1A8F"/>
    <w:rsid w:val="003E5D17"/>
    <w:rsid w:val="00407184"/>
    <w:rsid w:val="00407CB7"/>
    <w:rsid w:val="00425C08"/>
    <w:rsid w:val="00453F45"/>
    <w:rsid w:val="00457208"/>
    <w:rsid w:val="00466488"/>
    <w:rsid w:val="00477FE3"/>
    <w:rsid w:val="00517BE2"/>
    <w:rsid w:val="00535A32"/>
    <w:rsid w:val="00540432"/>
    <w:rsid w:val="0054397F"/>
    <w:rsid w:val="00567B62"/>
    <w:rsid w:val="0057057A"/>
    <w:rsid w:val="005C6FED"/>
    <w:rsid w:val="005D77CF"/>
    <w:rsid w:val="005E1A33"/>
    <w:rsid w:val="005E3EBB"/>
    <w:rsid w:val="005F0985"/>
    <w:rsid w:val="00645AAD"/>
    <w:rsid w:val="00650D8C"/>
    <w:rsid w:val="00686ADF"/>
    <w:rsid w:val="006A3C67"/>
    <w:rsid w:val="006C14C3"/>
    <w:rsid w:val="006C2DC1"/>
    <w:rsid w:val="006C5170"/>
    <w:rsid w:val="0070348C"/>
    <w:rsid w:val="00740778"/>
    <w:rsid w:val="00757247"/>
    <w:rsid w:val="00763B92"/>
    <w:rsid w:val="00775393"/>
    <w:rsid w:val="00784567"/>
    <w:rsid w:val="0078773A"/>
    <w:rsid w:val="007A62F6"/>
    <w:rsid w:val="007A6E2C"/>
    <w:rsid w:val="007E2B99"/>
    <w:rsid w:val="00806693"/>
    <w:rsid w:val="00817E2A"/>
    <w:rsid w:val="0085290E"/>
    <w:rsid w:val="00886CCF"/>
    <w:rsid w:val="00887EEB"/>
    <w:rsid w:val="008A3B49"/>
    <w:rsid w:val="008A6628"/>
    <w:rsid w:val="008B02F5"/>
    <w:rsid w:val="008B60D2"/>
    <w:rsid w:val="008C7F4C"/>
    <w:rsid w:val="008F24F7"/>
    <w:rsid w:val="00950253"/>
    <w:rsid w:val="009502FC"/>
    <w:rsid w:val="00962D64"/>
    <w:rsid w:val="0098499A"/>
    <w:rsid w:val="009C062F"/>
    <w:rsid w:val="009C2435"/>
    <w:rsid w:val="009C740F"/>
    <w:rsid w:val="00A12CAB"/>
    <w:rsid w:val="00A56DAF"/>
    <w:rsid w:val="00A701EB"/>
    <w:rsid w:val="00A72689"/>
    <w:rsid w:val="00A87312"/>
    <w:rsid w:val="00AB0BB8"/>
    <w:rsid w:val="00AF15BB"/>
    <w:rsid w:val="00B1238D"/>
    <w:rsid w:val="00B300E8"/>
    <w:rsid w:val="00B46E9F"/>
    <w:rsid w:val="00B529DD"/>
    <w:rsid w:val="00B72726"/>
    <w:rsid w:val="00B83380"/>
    <w:rsid w:val="00BE5105"/>
    <w:rsid w:val="00C0531A"/>
    <w:rsid w:val="00C13E6B"/>
    <w:rsid w:val="00C15705"/>
    <w:rsid w:val="00C442A2"/>
    <w:rsid w:val="00C4572F"/>
    <w:rsid w:val="00C87A53"/>
    <w:rsid w:val="00C934B0"/>
    <w:rsid w:val="00CA1807"/>
    <w:rsid w:val="00CC7261"/>
    <w:rsid w:val="00D106D1"/>
    <w:rsid w:val="00D37FE5"/>
    <w:rsid w:val="00D870A2"/>
    <w:rsid w:val="00DD276C"/>
    <w:rsid w:val="00DD4478"/>
    <w:rsid w:val="00DF25FE"/>
    <w:rsid w:val="00DF62AB"/>
    <w:rsid w:val="00E4243A"/>
    <w:rsid w:val="00E513BA"/>
    <w:rsid w:val="00E57CE1"/>
    <w:rsid w:val="00E6161D"/>
    <w:rsid w:val="00E804C2"/>
    <w:rsid w:val="00EB0DAE"/>
    <w:rsid w:val="00EE0B24"/>
    <w:rsid w:val="00F425D4"/>
    <w:rsid w:val="00F53AFB"/>
    <w:rsid w:val="00F6579F"/>
    <w:rsid w:val="00FD2C42"/>
    <w:rsid w:val="00FE2865"/>
    <w:rsid w:val="00FF1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C399A"/>
  <w15:chartTrackingRefBased/>
  <w15:docId w15:val="{C2B64BA2-C9ED-456D-9118-3C175596D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D2"/>
  </w:style>
  <w:style w:type="paragraph" w:styleId="Heading1">
    <w:name w:val="heading 1"/>
    <w:basedOn w:val="Normal"/>
    <w:next w:val="Normal"/>
    <w:link w:val="Heading1Char"/>
    <w:uiPriority w:val="9"/>
    <w:qFormat/>
    <w:rsid w:val="00757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5A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106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6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106D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106D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6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D10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106D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106D1"/>
    <w:pPr>
      <w:ind w:left="720"/>
      <w:contextualSpacing/>
    </w:pPr>
  </w:style>
  <w:style w:type="table" w:styleId="GridTable4-Accent5">
    <w:name w:val="Grid Table 4 Accent 5"/>
    <w:basedOn w:val="TableNormal"/>
    <w:uiPriority w:val="49"/>
    <w:rsid w:val="008529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57247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table" w:styleId="TableGrid">
    <w:name w:val="Table Grid"/>
    <w:basedOn w:val="TableNormal"/>
    <w:uiPriority w:val="39"/>
    <w:rsid w:val="00D37F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45A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hin\Desktop\Sprint%201\Sprint1%20Account%20Management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Arabic Typesetting"/>
        <a:ea typeface=""/>
        <a:cs typeface=""/>
      </a:majorFont>
      <a:minorFont>
        <a:latin typeface="Arabic Typesetting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Sprint1 Account Management.docx</Template>
  <TotalTime>890</TotalTime>
  <Pages>30</Pages>
  <Words>1611</Words>
  <Characters>9184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alhindi</dc:creator>
  <cp:keywords/>
  <dc:description/>
  <cp:lastModifiedBy>Maher Fattouh</cp:lastModifiedBy>
  <cp:revision>2</cp:revision>
  <dcterms:created xsi:type="dcterms:W3CDTF">2024-09-29T15:27:00Z</dcterms:created>
  <dcterms:modified xsi:type="dcterms:W3CDTF">2025-01-02T13:11:00Z</dcterms:modified>
</cp:coreProperties>
</file>